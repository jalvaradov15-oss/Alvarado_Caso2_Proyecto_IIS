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1F10E" w14:textId="77777777" w:rsidR="00796431" w:rsidRDefault="007964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77D95BCE" w14:textId="77777777" w:rsidR="00796431" w:rsidRDefault="007964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68A3F71A" w14:textId="77777777" w:rsidR="00796431" w:rsidRDefault="007964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754B97A7" w14:textId="77777777" w:rsidR="00796431" w:rsidRDefault="007964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7005E17E" w14:textId="77777777" w:rsidR="00796431" w:rsidRDefault="007964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2CA89A7B" w14:textId="77777777" w:rsidR="00796431" w:rsidRDefault="00215F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>
        <w:rPr>
          <w:noProof/>
        </w:rPr>
        <w:drawing>
          <wp:inline distT="114300" distB="114300" distL="114300" distR="114300" wp14:anchorId="608C276A" wp14:editId="7BD10504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3B3653" w14:textId="77777777" w:rsidR="00796431" w:rsidRDefault="007964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sz w:val="36"/>
          <w:szCs w:val="36"/>
        </w:rPr>
      </w:pPr>
    </w:p>
    <w:p w14:paraId="099FFF99" w14:textId="77777777" w:rsidR="00796431" w:rsidRDefault="00215F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FACULTAD DE CIENCIAS E INGENIERÍA</w:t>
      </w:r>
    </w:p>
    <w:p w14:paraId="5A1D4435" w14:textId="77777777" w:rsidR="00796431" w:rsidRDefault="00215F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CARRERA DE INGENIERÍA DE SOFTWARE</w:t>
      </w:r>
    </w:p>
    <w:p w14:paraId="2FCE84DD" w14:textId="77777777" w:rsidR="00796431" w:rsidRDefault="00215F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28"/>
          <w:szCs w:val="28"/>
        </w:rPr>
        <w:tab/>
        <w:t xml:space="preserve"> </w:t>
      </w:r>
    </w:p>
    <w:p w14:paraId="20CBE36F" w14:textId="0CC027A0" w:rsidR="00796431" w:rsidRDefault="00215F26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TEMA: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44107D" w:rsidRPr="0044107D">
        <w:rPr>
          <w:rFonts w:ascii="Arial" w:eastAsia="Arial" w:hAnsi="Arial" w:cs="Arial"/>
          <w:color w:val="1B3247"/>
          <w:sz w:val="28"/>
          <w:szCs w:val="28"/>
        </w:rPr>
        <w:t>Agenda Personal de Citas</w:t>
      </w:r>
    </w:p>
    <w:p w14:paraId="7DDA0AD5" w14:textId="013DDA51" w:rsidR="006A0356" w:rsidRPr="006A0356" w:rsidRDefault="00215F26" w:rsidP="006A0356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 w:rsidRPr="006A0356">
        <w:rPr>
          <w:rFonts w:ascii="Arial" w:eastAsia="Arial" w:hAnsi="Arial" w:cs="Arial"/>
          <w:b/>
          <w:bCs/>
          <w:color w:val="1B3247"/>
          <w:sz w:val="28"/>
          <w:szCs w:val="28"/>
        </w:rPr>
        <w:t>AUTOR:</w:t>
      </w:r>
      <w:r w:rsidR="006A0356">
        <w:rPr>
          <w:rFonts w:ascii="Arial" w:eastAsia="Arial" w:hAnsi="Arial" w:cs="Arial"/>
          <w:b/>
          <w:bCs/>
          <w:color w:val="1B3247"/>
          <w:sz w:val="28"/>
          <w:szCs w:val="28"/>
        </w:rPr>
        <w:t xml:space="preserve"> </w:t>
      </w:r>
      <w:r w:rsidR="00E60EBE">
        <w:rPr>
          <w:rFonts w:ascii="Arial" w:eastAsia="Arial" w:hAnsi="Arial" w:cs="Arial"/>
          <w:b/>
          <w:bCs/>
          <w:color w:val="1B3247"/>
          <w:sz w:val="28"/>
          <w:szCs w:val="28"/>
        </w:rPr>
        <w:t xml:space="preserve"> </w:t>
      </w:r>
      <w:r w:rsidR="006A0356">
        <w:rPr>
          <w:rFonts w:ascii="Arial" w:eastAsia="Arial" w:hAnsi="Arial" w:cs="Arial"/>
          <w:b/>
          <w:bCs/>
          <w:color w:val="1B3247"/>
          <w:sz w:val="28"/>
          <w:szCs w:val="28"/>
        </w:rPr>
        <w:t>-C3</w:t>
      </w:r>
      <w:r w:rsidRPr="006A0356">
        <w:rPr>
          <w:rFonts w:ascii="Arial" w:eastAsia="Arial" w:hAnsi="Arial" w:cs="Arial"/>
          <w:color w:val="1B3247"/>
          <w:sz w:val="28"/>
          <w:szCs w:val="28"/>
        </w:rPr>
        <w:br/>
      </w:r>
      <w:r w:rsidR="006A0356" w:rsidRPr="006A0356">
        <w:rPr>
          <w:rFonts w:ascii="Arial" w:eastAsia="Arial" w:hAnsi="Arial" w:cs="Arial"/>
          <w:color w:val="1B3247"/>
          <w:sz w:val="28"/>
          <w:szCs w:val="28"/>
        </w:rPr>
        <w:t xml:space="preserve">Anthony Geovanny Cano Armijos </w:t>
      </w:r>
    </w:p>
    <w:p w14:paraId="773C96AE" w14:textId="5B6A5DA7" w:rsidR="00796431" w:rsidRDefault="00215F26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ASIGNATURA: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E60EBE">
        <w:rPr>
          <w:rFonts w:ascii="Arial" w:eastAsia="Arial" w:hAnsi="Arial" w:cs="Arial"/>
          <w:color w:val="1B3247"/>
          <w:sz w:val="28"/>
          <w:szCs w:val="28"/>
        </w:rPr>
        <w:t>Introducción</w:t>
      </w:r>
      <w:r w:rsidR="00332219">
        <w:rPr>
          <w:rFonts w:ascii="Arial" w:eastAsia="Arial" w:hAnsi="Arial" w:cs="Arial"/>
          <w:color w:val="1B3247"/>
          <w:sz w:val="28"/>
          <w:szCs w:val="28"/>
        </w:rPr>
        <w:t xml:space="preserve"> a la </w:t>
      </w:r>
      <w:r w:rsidR="00E60EBE">
        <w:rPr>
          <w:rFonts w:ascii="Arial" w:eastAsia="Arial" w:hAnsi="Arial" w:cs="Arial"/>
          <w:color w:val="1B3247"/>
          <w:sz w:val="28"/>
          <w:szCs w:val="28"/>
        </w:rPr>
        <w:t xml:space="preserve">ingeniería de software </w:t>
      </w:r>
      <w:r w:rsidR="006A0356">
        <w:rPr>
          <w:rFonts w:ascii="Arial" w:eastAsia="Arial" w:hAnsi="Arial" w:cs="Arial"/>
          <w:color w:val="1B3247"/>
          <w:sz w:val="28"/>
          <w:szCs w:val="28"/>
        </w:rPr>
        <w:t xml:space="preserve"> </w:t>
      </w:r>
    </w:p>
    <w:p w14:paraId="7B1DF184" w14:textId="2D125E05" w:rsidR="00142591" w:rsidRDefault="00142591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DOCENTE:</w:t>
      </w:r>
    </w:p>
    <w:p w14:paraId="05E10143" w14:textId="5B4DE520" w:rsidR="00142591" w:rsidRPr="008014B3" w:rsidRDefault="008014B3">
      <w:pPr>
        <w:ind w:firstLine="0"/>
        <w:jc w:val="center"/>
        <w:rPr>
          <w:rFonts w:ascii="Arial" w:eastAsia="Arial" w:hAnsi="Arial" w:cs="Arial"/>
          <w:bCs/>
          <w:color w:val="1B3247"/>
          <w:sz w:val="28"/>
          <w:szCs w:val="28"/>
        </w:rPr>
      </w:pPr>
      <w:r>
        <w:rPr>
          <w:rFonts w:ascii="Arial" w:eastAsia="Arial" w:hAnsi="Arial" w:cs="Arial"/>
          <w:bCs/>
          <w:color w:val="1B3247"/>
          <w:sz w:val="30"/>
          <w:szCs w:val="30"/>
        </w:rPr>
        <w:t xml:space="preserve">Guevara Serrano Jorge </w:t>
      </w:r>
      <w:proofErr w:type="spellStart"/>
      <w:r>
        <w:rPr>
          <w:rFonts w:ascii="Arial" w:eastAsia="Arial" w:hAnsi="Arial" w:cs="Arial"/>
          <w:bCs/>
          <w:color w:val="1B3247"/>
          <w:sz w:val="30"/>
          <w:szCs w:val="30"/>
        </w:rPr>
        <w:t>Dumar</w:t>
      </w:r>
      <w:proofErr w:type="spellEnd"/>
      <w:r>
        <w:rPr>
          <w:rFonts w:ascii="Arial" w:eastAsia="Arial" w:hAnsi="Arial" w:cs="Arial"/>
          <w:bCs/>
          <w:color w:val="1B3247"/>
          <w:sz w:val="30"/>
          <w:szCs w:val="30"/>
        </w:rPr>
        <w:t xml:space="preserve"> </w:t>
      </w:r>
    </w:p>
    <w:p w14:paraId="05EF5E06" w14:textId="1D549B19" w:rsidR="00796431" w:rsidRPr="008014B3" w:rsidRDefault="00215F26" w:rsidP="008014B3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FECHA DE ENTREGA: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0F66FA">
        <w:rPr>
          <w:rFonts w:ascii="Arial" w:eastAsia="Arial" w:hAnsi="Arial" w:cs="Arial"/>
          <w:color w:val="1B3247"/>
          <w:sz w:val="28"/>
          <w:szCs w:val="28"/>
        </w:rPr>
        <w:t>24 de octubre</w:t>
      </w:r>
      <w:r w:rsidR="00E60EBE">
        <w:rPr>
          <w:rFonts w:ascii="Arial" w:eastAsia="Arial" w:hAnsi="Arial" w:cs="Arial"/>
          <w:color w:val="1B3247"/>
          <w:sz w:val="28"/>
          <w:szCs w:val="28"/>
        </w:rPr>
        <w:t xml:space="preserve"> de</w:t>
      </w:r>
      <w:r w:rsidR="000F66FA">
        <w:rPr>
          <w:rFonts w:ascii="Arial" w:eastAsia="Arial" w:hAnsi="Arial" w:cs="Arial"/>
          <w:color w:val="1B3247"/>
          <w:sz w:val="28"/>
          <w:szCs w:val="28"/>
        </w:rPr>
        <w:t>l</w:t>
      </w:r>
      <w:r w:rsidR="00E60EBE">
        <w:rPr>
          <w:rFonts w:ascii="Arial" w:eastAsia="Arial" w:hAnsi="Arial" w:cs="Arial"/>
          <w:color w:val="1B3247"/>
          <w:sz w:val="28"/>
          <w:szCs w:val="28"/>
        </w:rPr>
        <w:t xml:space="preserve"> 2025</w:t>
      </w:r>
    </w:p>
    <w:p w14:paraId="76D00573" w14:textId="6E60D78A" w:rsidR="00796431" w:rsidRDefault="000F66FA">
      <w:pPr>
        <w:ind w:firstLine="0"/>
        <w:jc w:val="center"/>
        <w:rPr>
          <w:rFonts w:ascii="Arial" w:eastAsia="Arial" w:hAnsi="Arial" w:cs="Arial"/>
          <w:b/>
          <w:bCs/>
          <w:color w:val="1B3247"/>
          <w:sz w:val="28"/>
          <w:szCs w:val="28"/>
        </w:rPr>
      </w:pPr>
      <w:r>
        <w:rPr>
          <w:rFonts w:ascii="Arial" w:eastAsia="Arial" w:hAnsi="Arial" w:cs="Arial"/>
          <w:b/>
          <w:bCs/>
          <w:color w:val="1B3247"/>
          <w:sz w:val="28"/>
          <w:szCs w:val="28"/>
        </w:rPr>
        <w:t>PERIODO:</w:t>
      </w:r>
    </w:p>
    <w:p w14:paraId="05F0F0F5" w14:textId="5A77BE75" w:rsidR="000F66FA" w:rsidRPr="000F66FA" w:rsidRDefault="000F66FA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color w:val="1B3247"/>
          <w:sz w:val="28"/>
          <w:szCs w:val="28"/>
        </w:rPr>
        <w:t>Primer Nivel</w:t>
      </w:r>
    </w:p>
    <w:p w14:paraId="256E10F4" w14:textId="4A718BB5" w:rsidR="00796431" w:rsidRDefault="00215F2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  <w:sectPr w:rsidR="00796431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1B3247"/>
          <w:sz w:val="28"/>
          <w:szCs w:val="28"/>
        </w:rPr>
        <w:t>MILAGRO-ECUAD</w:t>
      </w:r>
      <w:r w:rsidR="006A0356">
        <w:rPr>
          <w:rFonts w:ascii="Arial" w:eastAsia="Arial" w:hAnsi="Arial" w:cs="Arial"/>
          <w:b/>
          <w:color w:val="1B3247"/>
          <w:sz w:val="28"/>
          <w:szCs w:val="28"/>
        </w:rPr>
        <w:t>OR</w:t>
      </w:r>
      <w:r w:rsidR="006A0356">
        <w:rPr>
          <w:rFonts w:ascii="Arial" w:eastAsia="Arial" w:hAnsi="Arial" w:cs="Arial"/>
          <w:b/>
          <w:color w:val="1B3247"/>
          <w:sz w:val="28"/>
          <w:szCs w:val="28"/>
        </w:rPr>
        <w:tab/>
      </w:r>
    </w:p>
    <w:p w14:paraId="0BFEEC74" w14:textId="3F17FB3E" w:rsidR="005932D6" w:rsidRDefault="005932D6" w:rsidP="005932D6">
      <w:pPr>
        <w:shd w:val="clear" w:color="auto" w:fill="FFFFFF"/>
        <w:spacing w:after="220"/>
        <w:ind w:right="220" w:firstLine="0"/>
        <w:jc w:val="center"/>
        <w:rPr>
          <w:rFonts w:ascii="Arial" w:eastAsia="Arial" w:hAnsi="Arial" w:cs="Arial"/>
          <w:sz w:val="21"/>
          <w:szCs w:val="21"/>
        </w:rPr>
      </w:pPr>
    </w:p>
    <w:p w14:paraId="7CB75BE6" w14:textId="02DCE4E0" w:rsidR="005932D6" w:rsidRPr="00FE5A41" w:rsidRDefault="005932D6" w:rsidP="00FE5A41">
      <w:pPr>
        <w:pStyle w:val="Ttulo1"/>
      </w:pPr>
      <w:r w:rsidRPr="00FE5A41">
        <w:t xml:space="preserve">Índice del Proyecto </w:t>
      </w:r>
    </w:p>
    <w:p w14:paraId="57829B17" w14:textId="09C9D63C" w:rsidR="00610E02" w:rsidRPr="00211DE0" w:rsidRDefault="00610E02" w:rsidP="00211DE0">
      <w:pPr>
        <w:pStyle w:val="Ttulo2"/>
      </w:pPr>
      <w:r w:rsidRPr="00211DE0">
        <w:t>R</w:t>
      </w:r>
      <w:r w:rsidR="005A5168" w:rsidRPr="00211DE0">
        <w:t xml:space="preserve">equerimientos de la Agenda Personal de Citas </w:t>
      </w:r>
    </w:p>
    <w:p w14:paraId="73C0764C" w14:textId="150193D6" w:rsidR="00AF6AC3" w:rsidRDefault="00850C52" w:rsidP="00850C52">
      <w:pPr>
        <w:pStyle w:val="Prrafodelista"/>
        <w:numPr>
          <w:ilvl w:val="0"/>
          <w:numId w:val="2"/>
        </w:numPr>
      </w:pPr>
      <w:r>
        <w:t>Requerimientos Funcionales (RF)</w:t>
      </w:r>
    </w:p>
    <w:p w14:paraId="76CDCB8E" w14:textId="2E45F54F" w:rsidR="00850C52" w:rsidRDefault="00850C52" w:rsidP="00850C52">
      <w:pPr>
        <w:pStyle w:val="Prrafodelista"/>
        <w:numPr>
          <w:ilvl w:val="0"/>
          <w:numId w:val="2"/>
        </w:numPr>
      </w:pPr>
      <w:r>
        <w:t>Requerimientos No Funcionales</w:t>
      </w:r>
      <w:r w:rsidR="0074128F">
        <w:t xml:space="preserve"> (RNF)</w:t>
      </w:r>
    </w:p>
    <w:p w14:paraId="1A10E978" w14:textId="77777777" w:rsidR="00850C52" w:rsidRDefault="00850C52" w:rsidP="00850C52">
      <w:pPr>
        <w:rPr>
          <w:rFonts w:eastAsia="Arial" w:cs="Arial"/>
        </w:rPr>
      </w:pPr>
    </w:p>
    <w:p w14:paraId="79D6D1A3" w14:textId="298FB631" w:rsidR="00141684" w:rsidRPr="00532DE6" w:rsidRDefault="0063669D" w:rsidP="002F71EB">
      <w:pPr>
        <w:pStyle w:val="Ttulo2"/>
      </w:pPr>
      <w:r w:rsidRPr="00532DE6">
        <w:t>Documento de Requerimientos de Software</w:t>
      </w:r>
      <w:r w:rsidR="0074128F" w:rsidRPr="00532DE6">
        <w:t xml:space="preserve"> (DRS)</w:t>
      </w:r>
    </w:p>
    <w:p w14:paraId="708F6FCE" w14:textId="77777777" w:rsidR="00141684" w:rsidRDefault="00141684" w:rsidP="00141684">
      <w:pPr>
        <w:pStyle w:val="Prrafodelista"/>
        <w:ind w:left="720" w:firstLine="0"/>
        <w:rPr>
          <w:b/>
          <w:bCs/>
        </w:rPr>
      </w:pPr>
    </w:p>
    <w:p w14:paraId="13B21B12" w14:textId="666243F4" w:rsidR="00141684" w:rsidRDefault="00141684" w:rsidP="00141684">
      <w:pPr>
        <w:pStyle w:val="Prrafodelista"/>
        <w:numPr>
          <w:ilvl w:val="0"/>
          <w:numId w:val="3"/>
        </w:numPr>
      </w:pPr>
      <w:r>
        <w:t>Propósito y Alcance del Sistema</w:t>
      </w:r>
    </w:p>
    <w:p w14:paraId="3D0092FB" w14:textId="1FAD9F24" w:rsidR="00141684" w:rsidRDefault="00141684" w:rsidP="00141684">
      <w:pPr>
        <w:pStyle w:val="Prrafodelista"/>
        <w:numPr>
          <w:ilvl w:val="0"/>
          <w:numId w:val="3"/>
        </w:numPr>
      </w:pPr>
      <w:r>
        <w:t>Descripción General del Sistema de los Usuarios</w:t>
      </w:r>
    </w:p>
    <w:p w14:paraId="0ACE08C5" w14:textId="7E8ED702" w:rsidR="00141684" w:rsidRDefault="00141684" w:rsidP="00141684">
      <w:pPr>
        <w:pStyle w:val="Prrafodelista"/>
        <w:numPr>
          <w:ilvl w:val="0"/>
          <w:numId w:val="3"/>
        </w:numPr>
      </w:pPr>
      <w:r>
        <w:t xml:space="preserve">Listas de Requerimientos </w:t>
      </w:r>
    </w:p>
    <w:p w14:paraId="259BF6DC" w14:textId="332AD8C8" w:rsidR="00141684" w:rsidRDefault="00141684" w:rsidP="00141684">
      <w:pPr>
        <w:pStyle w:val="Prrafodelista"/>
        <w:numPr>
          <w:ilvl w:val="0"/>
          <w:numId w:val="3"/>
        </w:numPr>
      </w:pPr>
      <w:r>
        <w:t xml:space="preserve">Criterios de Aceptación </w:t>
      </w:r>
    </w:p>
    <w:p w14:paraId="0CC5045E" w14:textId="014117AA" w:rsidR="00E51CF7" w:rsidRDefault="00E51CF7" w:rsidP="00E51CF7">
      <w:pPr>
        <w:ind w:firstLine="0"/>
        <w:rPr>
          <w:rFonts w:eastAsia="Arial" w:cs="Arial"/>
        </w:rPr>
      </w:pPr>
    </w:p>
    <w:p w14:paraId="32F9200A" w14:textId="77AA131A" w:rsidR="000B7629" w:rsidRPr="002F71EB" w:rsidRDefault="000B7629" w:rsidP="002F71EB">
      <w:pPr>
        <w:pStyle w:val="Ttulo2"/>
      </w:pPr>
      <w:r w:rsidRPr="002F71EB">
        <w:t>Diseño y Correspondencia de Casos de Prueba</w:t>
      </w:r>
    </w:p>
    <w:p w14:paraId="23F94C80" w14:textId="77777777" w:rsidR="000B7629" w:rsidRDefault="000B7629" w:rsidP="000B7629">
      <w:pPr>
        <w:pStyle w:val="Prrafodelista"/>
        <w:ind w:left="720" w:firstLine="0"/>
        <w:rPr>
          <w:b/>
          <w:bCs/>
        </w:rPr>
      </w:pPr>
    </w:p>
    <w:p w14:paraId="3616172B" w14:textId="585EAF7E" w:rsidR="000B7629" w:rsidRDefault="00A64FFB" w:rsidP="00A64FFB">
      <w:pPr>
        <w:pStyle w:val="Prrafodelista"/>
        <w:numPr>
          <w:ilvl w:val="0"/>
          <w:numId w:val="4"/>
        </w:numPr>
      </w:pPr>
      <w:r>
        <w:t xml:space="preserve">Casos de Prueba Unitarios y de Validación </w:t>
      </w:r>
    </w:p>
    <w:p w14:paraId="0636EBDE" w14:textId="77777777" w:rsidR="00A64FFB" w:rsidRDefault="00A64FFB" w:rsidP="00A64FFB">
      <w:pPr>
        <w:rPr>
          <w:rFonts w:eastAsia="Arial" w:cs="Arial"/>
        </w:rPr>
      </w:pPr>
    </w:p>
    <w:p w14:paraId="0D0A5121" w14:textId="228FC797" w:rsidR="00A64FFB" w:rsidRDefault="00A64FFB" w:rsidP="002F71EB">
      <w:pPr>
        <w:pStyle w:val="Ttulo2"/>
      </w:pPr>
      <w:r>
        <w:t xml:space="preserve">Reflexión Final sobre la Validación </w:t>
      </w:r>
    </w:p>
    <w:p w14:paraId="08AA8CD6" w14:textId="11E994A2" w:rsidR="002003EF" w:rsidRDefault="002003EF">
      <w:r>
        <w:br w:type="page"/>
      </w:r>
    </w:p>
    <w:p w14:paraId="48F7C8BE" w14:textId="0E341B0E" w:rsidR="002003EF" w:rsidRPr="00692798" w:rsidRDefault="00BE25AB" w:rsidP="002003EF">
      <w:pPr>
        <w:pStyle w:val="Prrafodelista"/>
        <w:numPr>
          <w:ilvl w:val="0"/>
          <w:numId w:val="6"/>
        </w:numPr>
      </w:pPr>
      <w:r>
        <w:rPr>
          <w:b/>
          <w:bCs/>
        </w:rPr>
        <w:t>Requerimientos de</w:t>
      </w:r>
      <w:r w:rsidR="00692798">
        <w:rPr>
          <w:b/>
          <w:bCs/>
        </w:rPr>
        <w:t xml:space="preserve"> </w:t>
      </w:r>
      <w:r>
        <w:rPr>
          <w:b/>
          <w:bCs/>
        </w:rPr>
        <w:t>l</w:t>
      </w:r>
      <w:r w:rsidR="00692798">
        <w:rPr>
          <w:b/>
          <w:bCs/>
        </w:rPr>
        <w:t>a</w:t>
      </w:r>
      <w:r>
        <w:rPr>
          <w:b/>
          <w:bCs/>
        </w:rPr>
        <w:t xml:space="preserve"> </w:t>
      </w:r>
      <w:r w:rsidR="00692798">
        <w:rPr>
          <w:b/>
          <w:bCs/>
        </w:rPr>
        <w:t>Agenda Personal de Citas</w:t>
      </w:r>
    </w:p>
    <w:p w14:paraId="22ED226A" w14:textId="77777777" w:rsidR="00692798" w:rsidRPr="00BE25AB" w:rsidRDefault="00692798" w:rsidP="00692798">
      <w:pPr>
        <w:pStyle w:val="Prrafodelista"/>
        <w:ind w:left="1080" w:firstLine="0"/>
      </w:pPr>
    </w:p>
    <w:p w14:paraId="223B587F" w14:textId="15544D65" w:rsidR="00BE25AB" w:rsidRDefault="00692798" w:rsidP="00F075FC">
      <w:pPr>
        <w:pStyle w:val="Prrafodelista"/>
        <w:ind w:left="1080" w:firstLine="0"/>
      </w:pPr>
      <w:r>
        <w:t xml:space="preserve">El objetivo de esta sección es definir lo que </w:t>
      </w:r>
      <w:r w:rsidR="00376A2A">
        <w:t>el sistema</w:t>
      </w:r>
      <w:r w:rsidR="00AE68B4">
        <w:t xml:space="preserve"> debe </w:t>
      </w:r>
      <w:r w:rsidR="00F32B4F">
        <w:t xml:space="preserve">hacer (Funcionales) y las </w:t>
      </w:r>
      <w:r w:rsidR="00F51A2D">
        <w:t>características</w:t>
      </w:r>
      <w:r w:rsidR="00F32B4F">
        <w:t xml:space="preserve"> que debe cumplir (No Funcionales) </w:t>
      </w:r>
      <w:r w:rsidR="00F51A2D">
        <w:t>para una Agenda Personal de Citas.</w:t>
      </w:r>
    </w:p>
    <w:p w14:paraId="4F990773" w14:textId="4E237A61" w:rsidR="00F51A2D" w:rsidRDefault="00641E21" w:rsidP="00641E21">
      <w:pPr>
        <w:pStyle w:val="Prrafode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Requerimientos Funcionales</w:t>
      </w:r>
    </w:p>
    <w:p w14:paraId="14822A56" w14:textId="26301B66" w:rsidR="00641E21" w:rsidRDefault="00641E21" w:rsidP="00376A2A">
      <w:pPr>
        <w:pStyle w:val="Prrafodelista"/>
        <w:ind w:left="720" w:firstLine="0"/>
        <w:rPr>
          <w:b/>
          <w:bCs/>
        </w:rPr>
      </w:pPr>
    </w:p>
    <w:p w14:paraId="4108EAD6" w14:textId="782B61A8" w:rsidR="00376A2A" w:rsidRDefault="00376A2A" w:rsidP="00376A2A">
      <w:pPr>
        <w:pStyle w:val="Prrafodelista"/>
        <w:ind w:left="720" w:firstLine="0"/>
      </w:pPr>
      <w:r>
        <w:t xml:space="preserve">Los requerimientos funcionales describen las acciones o funciones </w:t>
      </w:r>
      <w:proofErr w:type="spellStart"/>
      <w:r>
        <w:t>especificas</w:t>
      </w:r>
      <w:proofErr w:type="spellEnd"/>
      <w:r>
        <w:t xml:space="preserve"> que el sistema debe poder realizar</w:t>
      </w:r>
      <w:r w:rsidR="00F075FC">
        <w:t xml:space="preserve"> para satisfacer las necesidades del usuario.</w:t>
      </w:r>
    </w:p>
    <w:p w14:paraId="5E7CFD83" w14:textId="77777777" w:rsidR="00F075FC" w:rsidRDefault="00F075FC" w:rsidP="00376A2A">
      <w:pPr>
        <w:pStyle w:val="Prrafodelista"/>
        <w:ind w:left="720" w:firstLine="0"/>
      </w:pPr>
    </w:p>
    <w:tbl>
      <w:tblPr>
        <w:tblStyle w:val="Tablaconcuadrcula"/>
        <w:tblW w:w="8645" w:type="dxa"/>
        <w:tblInd w:w="720" w:type="dxa"/>
        <w:tblLook w:val="04A0" w:firstRow="1" w:lastRow="0" w:firstColumn="1" w:lastColumn="0" w:noHBand="0" w:noVBand="1"/>
      </w:tblPr>
      <w:tblGrid>
        <w:gridCol w:w="630"/>
        <w:gridCol w:w="8015"/>
      </w:tblGrid>
      <w:tr w:rsidR="009C78E5" w14:paraId="077EA43F" w14:textId="77777777" w:rsidTr="004A1518">
        <w:trPr>
          <w:trHeight w:val="497"/>
        </w:trPr>
        <w:tc>
          <w:tcPr>
            <w:tcW w:w="551" w:type="dxa"/>
          </w:tcPr>
          <w:p w14:paraId="5EA5C543" w14:textId="553D784D" w:rsidR="009C78E5" w:rsidRPr="009C78E5" w:rsidRDefault="009C78E5" w:rsidP="00376A2A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8094" w:type="dxa"/>
          </w:tcPr>
          <w:p w14:paraId="188D8045" w14:textId="3E1312A4" w:rsidR="009C78E5" w:rsidRPr="004A1518" w:rsidRDefault="004A1518" w:rsidP="004A1518">
            <w:pPr>
              <w:pStyle w:val="Prrafodelista"/>
              <w:tabs>
                <w:tab w:val="left" w:pos="3120"/>
              </w:tabs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Requerimiento Funcional</w:t>
            </w:r>
          </w:p>
        </w:tc>
      </w:tr>
      <w:tr w:rsidR="009C78E5" w14:paraId="77B2FDDC" w14:textId="77777777" w:rsidTr="009C78E5">
        <w:trPr>
          <w:trHeight w:val="891"/>
        </w:trPr>
        <w:tc>
          <w:tcPr>
            <w:tcW w:w="551" w:type="dxa"/>
          </w:tcPr>
          <w:p w14:paraId="206FBBD0" w14:textId="78B2AA5F" w:rsidR="009C78E5" w:rsidRPr="009C78E5" w:rsidRDefault="009C78E5" w:rsidP="00376A2A">
            <w:pPr>
              <w:pStyle w:val="Prrafodelista"/>
              <w:ind w:left="0" w:firstLine="0"/>
            </w:pPr>
            <w:r>
              <w:t>RF1</w:t>
            </w:r>
          </w:p>
        </w:tc>
        <w:tc>
          <w:tcPr>
            <w:tcW w:w="8094" w:type="dxa"/>
          </w:tcPr>
          <w:p w14:paraId="7984D381" w14:textId="183CA9B3" w:rsidR="009C78E5" w:rsidRPr="002024C0" w:rsidRDefault="00764744" w:rsidP="00376A2A">
            <w:pPr>
              <w:pStyle w:val="Prrafodelista"/>
              <w:ind w:left="0" w:firstLine="0"/>
            </w:pPr>
            <w:r>
              <w:rPr>
                <w:b/>
                <w:bCs/>
              </w:rPr>
              <w:t>Creación de Citas:</w:t>
            </w:r>
            <w:r w:rsidR="002024C0">
              <w:t xml:space="preserve"> El sistema debe permitir que el usuario crea una nueva cita, incluyendo campos para la fecha, hora, descrip</w:t>
            </w:r>
            <w:r w:rsidR="00D30B8E">
              <w:t>ción/motivo, datos personales y lugar.</w:t>
            </w:r>
          </w:p>
        </w:tc>
      </w:tr>
      <w:tr w:rsidR="009C78E5" w14:paraId="4D0D3E8F" w14:textId="77777777" w:rsidTr="009C78E5">
        <w:trPr>
          <w:trHeight w:val="891"/>
        </w:trPr>
        <w:tc>
          <w:tcPr>
            <w:tcW w:w="551" w:type="dxa"/>
          </w:tcPr>
          <w:p w14:paraId="28C1E6D2" w14:textId="74FAFE8F" w:rsidR="009C78E5" w:rsidRDefault="009C78E5" w:rsidP="00376A2A">
            <w:pPr>
              <w:pStyle w:val="Prrafodelista"/>
              <w:ind w:left="0" w:firstLine="0"/>
            </w:pPr>
            <w:r>
              <w:t>RF2</w:t>
            </w:r>
          </w:p>
        </w:tc>
        <w:tc>
          <w:tcPr>
            <w:tcW w:w="8094" w:type="dxa"/>
          </w:tcPr>
          <w:p w14:paraId="31C0D08B" w14:textId="00167B89" w:rsidR="009C78E5" w:rsidRPr="009E0F09" w:rsidRDefault="00764744" w:rsidP="00376A2A">
            <w:pPr>
              <w:pStyle w:val="Prrafodelista"/>
              <w:ind w:left="0" w:firstLine="0"/>
            </w:pPr>
            <w:r>
              <w:rPr>
                <w:b/>
                <w:bCs/>
              </w:rPr>
              <w:t>Visualización de Calendario</w:t>
            </w:r>
            <w:r w:rsidR="00D30B8E">
              <w:rPr>
                <w:b/>
                <w:bCs/>
              </w:rPr>
              <w:t xml:space="preserve">: </w:t>
            </w:r>
            <w:r w:rsidR="009E0F09">
              <w:t>El sistema debe mostrar al usuario una vista de calendario (diari</w:t>
            </w:r>
            <w:r w:rsidR="006C4C6D">
              <w:t>a, semanal y mensual</w:t>
            </w:r>
            <w:r w:rsidR="009E0F09">
              <w:t>)</w:t>
            </w:r>
            <w:r w:rsidR="006C4C6D">
              <w:t xml:space="preserve"> con las citas programadas</w:t>
            </w:r>
          </w:p>
        </w:tc>
      </w:tr>
      <w:tr w:rsidR="009C78E5" w14:paraId="22E993E4" w14:textId="77777777" w:rsidTr="009C78E5">
        <w:trPr>
          <w:trHeight w:val="891"/>
        </w:trPr>
        <w:tc>
          <w:tcPr>
            <w:tcW w:w="551" w:type="dxa"/>
          </w:tcPr>
          <w:p w14:paraId="1025DA87" w14:textId="7710560B" w:rsidR="009C78E5" w:rsidRDefault="009C78E5" w:rsidP="00376A2A">
            <w:pPr>
              <w:pStyle w:val="Prrafodelista"/>
              <w:ind w:left="0" w:firstLine="0"/>
            </w:pPr>
            <w:r>
              <w:t>RF3</w:t>
            </w:r>
          </w:p>
        </w:tc>
        <w:tc>
          <w:tcPr>
            <w:tcW w:w="8094" w:type="dxa"/>
          </w:tcPr>
          <w:p w14:paraId="173D3A12" w14:textId="393C2636" w:rsidR="009C78E5" w:rsidRPr="006C4C6D" w:rsidRDefault="00764744" w:rsidP="00376A2A">
            <w:pPr>
              <w:pStyle w:val="Prrafodelista"/>
              <w:ind w:left="0" w:firstLine="0"/>
            </w:pPr>
            <w:r>
              <w:rPr>
                <w:b/>
                <w:bCs/>
              </w:rPr>
              <w:t xml:space="preserve">Edición y </w:t>
            </w:r>
            <w:r w:rsidR="00584C46">
              <w:rPr>
                <w:b/>
                <w:bCs/>
              </w:rPr>
              <w:t>Eliminación:</w:t>
            </w:r>
            <w:r w:rsidR="006C4C6D">
              <w:rPr>
                <w:b/>
                <w:bCs/>
              </w:rPr>
              <w:t xml:space="preserve"> </w:t>
            </w:r>
            <w:r w:rsidR="006C4C6D">
              <w:t xml:space="preserve">El sistema debe permitir que el usuario pueda modificar cualquier detalle de una cita existente o eliminarla por completo. </w:t>
            </w:r>
          </w:p>
        </w:tc>
      </w:tr>
      <w:tr w:rsidR="009C78E5" w14:paraId="50B03F2E" w14:textId="77777777" w:rsidTr="009C78E5">
        <w:trPr>
          <w:trHeight w:val="891"/>
        </w:trPr>
        <w:tc>
          <w:tcPr>
            <w:tcW w:w="551" w:type="dxa"/>
          </w:tcPr>
          <w:p w14:paraId="75DB5303" w14:textId="0FFF3B29" w:rsidR="009C78E5" w:rsidRDefault="009C78E5" w:rsidP="00376A2A">
            <w:pPr>
              <w:pStyle w:val="Prrafodelista"/>
              <w:ind w:left="0" w:firstLine="0"/>
            </w:pPr>
            <w:r>
              <w:t>RF4</w:t>
            </w:r>
          </w:p>
        </w:tc>
        <w:tc>
          <w:tcPr>
            <w:tcW w:w="8094" w:type="dxa"/>
          </w:tcPr>
          <w:p w14:paraId="7A0C9B57" w14:textId="242C515F" w:rsidR="009C78E5" w:rsidRPr="006C4C6D" w:rsidRDefault="00584C46" w:rsidP="00376A2A">
            <w:pPr>
              <w:pStyle w:val="Prrafodelista"/>
              <w:ind w:left="0" w:firstLine="0"/>
            </w:pPr>
            <w:r>
              <w:rPr>
                <w:b/>
                <w:bCs/>
              </w:rPr>
              <w:t>Configuración de Recordatorio:</w:t>
            </w:r>
            <w:r w:rsidR="006C4C6D">
              <w:rPr>
                <w:b/>
                <w:bCs/>
              </w:rPr>
              <w:t xml:space="preserve"> </w:t>
            </w:r>
            <w:r w:rsidR="006C4C6D">
              <w:t xml:space="preserve">El sistema debe permitir que el usuario </w:t>
            </w:r>
            <w:r w:rsidR="002A62A8">
              <w:t>permita configurar un recordatorio (notificación o alarma) en un tiempo predeterminado antes de la cita (Ej. 15 minutos o 1 hora antes)</w:t>
            </w:r>
          </w:p>
        </w:tc>
      </w:tr>
      <w:tr w:rsidR="009C78E5" w14:paraId="1BF0F431" w14:textId="77777777" w:rsidTr="009C78E5">
        <w:trPr>
          <w:trHeight w:val="891"/>
        </w:trPr>
        <w:tc>
          <w:tcPr>
            <w:tcW w:w="551" w:type="dxa"/>
          </w:tcPr>
          <w:p w14:paraId="1474BB2E" w14:textId="47315552" w:rsidR="009C78E5" w:rsidRDefault="009C78E5" w:rsidP="00376A2A">
            <w:pPr>
              <w:pStyle w:val="Prrafodelista"/>
              <w:ind w:left="0" w:firstLine="0"/>
            </w:pPr>
            <w:r>
              <w:t>RF5</w:t>
            </w:r>
          </w:p>
        </w:tc>
        <w:tc>
          <w:tcPr>
            <w:tcW w:w="8094" w:type="dxa"/>
          </w:tcPr>
          <w:p w14:paraId="5D3D83AA" w14:textId="0F1CE0F0" w:rsidR="009C78E5" w:rsidRPr="002A62A8" w:rsidRDefault="002024C0" w:rsidP="00376A2A">
            <w:pPr>
              <w:pStyle w:val="Prrafodelista"/>
              <w:ind w:left="0" w:firstLine="0"/>
            </w:pPr>
            <w:r>
              <w:rPr>
                <w:b/>
                <w:bCs/>
              </w:rPr>
              <w:t>Búsqueda</w:t>
            </w:r>
            <w:r w:rsidR="00584C46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y Filtro:</w:t>
            </w:r>
            <w:r w:rsidR="002A62A8">
              <w:rPr>
                <w:b/>
                <w:bCs/>
              </w:rPr>
              <w:t xml:space="preserve"> </w:t>
            </w:r>
            <w:r w:rsidR="002A62A8">
              <w:t>El sistema debe permitir que el usuario busque citas por palabas claves en la descripción o filtrar citas por contacto y rango de fechas.</w:t>
            </w:r>
          </w:p>
        </w:tc>
      </w:tr>
    </w:tbl>
    <w:p w14:paraId="061413BA" w14:textId="77777777" w:rsidR="00F075FC" w:rsidRDefault="00F075FC" w:rsidP="00376A2A">
      <w:pPr>
        <w:pStyle w:val="Prrafodelista"/>
        <w:ind w:left="720" w:firstLine="0"/>
      </w:pPr>
    </w:p>
    <w:p w14:paraId="1FF9AFA5" w14:textId="77777777" w:rsidR="00376A2A" w:rsidRDefault="00376A2A" w:rsidP="00376A2A">
      <w:pPr>
        <w:pStyle w:val="Prrafodelista"/>
        <w:ind w:left="720" w:firstLine="0"/>
      </w:pPr>
    </w:p>
    <w:p w14:paraId="56EDFC4C" w14:textId="77777777" w:rsidR="00F35001" w:rsidRDefault="00F35001" w:rsidP="00376A2A">
      <w:pPr>
        <w:pStyle w:val="Prrafodelista"/>
        <w:ind w:left="720" w:firstLine="0"/>
      </w:pPr>
    </w:p>
    <w:p w14:paraId="03EC91F0" w14:textId="77777777" w:rsidR="00F35001" w:rsidRDefault="00F35001" w:rsidP="00376A2A">
      <w:pPr>
        <w:pStyle w:val="Prrafodelista"/>
        <w:ind w:left="720" w:firstLine="0"/>
      </w:pPr>
    </w:p>
    <w:p w14:paraId="1D515AA7" w14:textId="77777777" w:rsidR="00F35001" w:rsidRDefault="00F35001" w:rsidP="00376A2A">
      <w:pPr>
        <w:pStyle w:val="Prrafodelista"/>
        <w:ind w:left="720" w:firstLine="0"/>
      </w:pPr>
    </w:p>
    <w:p w14:paraId="4F567F47" w14:textId="77777777" w:rsidR="00F35001" w:rsidRDefault="00F35001" w:rsidP="00376A2A">
      <w:pPr>
        <w:pStyle w:val="Prrafodelista"/>
        <w:ind w:left="720" w:firstLine="0"/>
      </w:pPr>
    </w:p>
    <w:p w14:paraId="556429FB" w14:textId="77777777" w:rsidR="00F35001" w:rsidRDefault="00F35001" w:rsidP="00376A2A">
      <w:pPr>
        <w:pStyle w:val="Prrafodelista"/>
        <w:ind w:left="720" w:firstLine="0"/>
      </w:pPr>
    </w:p>
    <w:p w14:paraId="11C7A365" w14:textId="77777777" w:rsidR="00F35001" w:rsidRDefault="00F35001" w:rsidP="00376A2A">
      <w:pPr>
        <w:pStyle w:val="Prrafodelista"/>
        <w:ind w:left="720" w:firstLine="0"/>
      </w:pPr>
    </w:p>
    <w:p w14:paraId="0C323A7C" w14:textId="77777777" w:rsidR="00F35001" w:rsidRDefault="00F35001" w:rsidP="00376A2A">
      <w:pPr>
        <w:pStyle w:val="Prrafodelista"/>
        <w:ind w:left="720" w:firstLine="0"/>
      </w:pPr>
    </w:p>
    <w:p w14:paraId="0B387848" w14:textId="77777777" w:rsidR="00F35001" w:rsidRDefault="00F35001" w:rsidP="00376A2A">
      <w:pPr>
        <w:pStyle w:val="Prrafodelista"/>
        <w:ind w:left="720" w:firstLine="0"/>
      </w:pPr>
    </w:p>
    <w:p w14:paraId="792F223E" w14:textId="77777777" w:rsidR="00F35001" w:rsidRDefault="00F35001" w:rsidP="00376A2A">
      <w:pPr>
        <w:pStyle w:val="Prrafodelista"/>
        <w:ind w:left="720" w:firstLine="0"/>
      </w:pPr>
    </w:p>
    <w:p w14:paraId="0F599C57" w14:textId="77777777" w:rsidR="00F35001" w:rsidRDefault="00F35001" w:rsidP="00376A2A">
      <w:pPr>
        <w:pStyle w:val="Prrafodelista"/>
        <w:ind w:left="720" w:firstLine="0"/>
      </w:pPr>
    </w:p>
    <w:p w14:paraId="60AB6908" w14:textId="77777777" w:rsidR="00F35001" w:rsidRDefault="00F35001" w:rsidP="00376A2A">
      <w:pPr>
        <w:pStyle w:val="Prrafodelista"/>
        <w:ind w:left="720" w:firstLine="0"/>
      </w:pPr>
    </w:p>
    <w:p w14:paraId="4F0F3F18" w14:textId="77777777" w:rsidR="00F35001" w:rsidRDefault="00F35001" w:rsidP="00376A2A">
      <w:pPr>
        <w:pStyle w:val="Prrafodelista"/>
        <w:ind w:left="720" w:firstLine="0"/>
      </w:pPr>
    </w:p>
    <w:p w14:paraId="35A2EAB6" w14:textId="77777777" w:rsidR="00F35001" w:rsidRDefault="00F35001" w:rsidP="00376A2A">
      <w:pPr>
        <w:pStyle w:val="Prrafodelista"/>
        <w:ind w:left="720" w:firstLine="0"/>
      </w:pPr>
    </w:p>
    <w:p w14:paraId="63672F93" w14:textId="77777777" w:rsidR="00F35001" w:rsidRDefault="00F35001" w:rsidP="00376A2A">
      <w:pPr>
        <w:pStyle w:val="Prrafodelista"/>
        <w:ind w:left="720" w:firstLine="0"/>
      </w:pPr>
    </w:p>
    <w:p w14:paraId="736DCBB0" w14:textId="77777777" w:rsidR="00F35001" w:rsidRDefault="00F35001" w:rsidP="00376A2A">
      <w:pPr>
        <w:pStyle w:val="Prrafodelista"/>
        <w:ind w:left="720" w:firstLine="0"/>
      </w:pPr>
    </w:p>
    <w:p w14:paraId="721BA335" w14:textId="77777777" w:rsidR="00F35001" w:rsidRDefault="00F35001" w:rsidP="00376A2A">
      <w:pPr>
        <w:pStyle w:val="Prrafodelista"/>
        <w:ind w:left="720" w:firstLine="0"/>
      </w:pPr>
    </w:p>
    <w:p w14:paraId="3CE5426C" w14:textId="0C6E37ED" w:rsidR="00F35001" w:rsidRDefault="00F35001" w:rsidP="00CA3EF9">
      <w:pPr>
        <w:pStyle w:val="Prrafodelista"/>
        <w:numPr>
          <w:ilvl w:val="0"/>
          <w:numId w:val="7"/>
        </w:numPr>
        <w:spacing w:line="480" w:lineRule="auto"/>
        <w:rPr>
          <w:b/>
          <w:bCs/>
        </w:rPr>
      </w:pPr>
      <w:r>
        <w:rPr>
          <w:b/>
          <w:bCs/>
        </w:rPr>
        <w:t>Requerimientos No funcionales</w:t>
      </w:r>
    </w:p>
    <w:p w14:paraId="515EDBC2" w14:textId="1E68DA77" w:rsidR="00F35001" w:rsidRDefault="00F35001" w:rsidP="00F35001">
      <w:pPr>
        <w:pStyle w:val="Prrafodelista"/>
        <w:ind w:left="720" w:firstLine="0"/>
      </w:pPr>
      <w:r>
        <w:t xml:space="preserve">Los requerimientos no funcionales describen cualidades, restricciones o características de rendimiento que debe tener el sistema </w:t>
      </w:r>
    </w:p>
    <w:p w14:paraId="7FF2D256" w14:textId="77777777" w:rsidR="00CA3EF9" w:rsidRDefault="00CA3EF9" w:rsidP="00F35001">
      <w:pPr>
        <w:pStyle w:val="Prrafodelista"/>
        <w:ind w:left="720" w:firstLine="0"/>
      </w:pPr>
    </w:p>
    <w:tbl>
      <w:tblPr>
        <w:tblStyle w:val="Tablaconcuadrcula"/>
        <w:tblW w:w="8661" w:type="dxa"/>
        <w:tblInd w:w="720" w:type="dxa"/>
        <w:tblLook w:val="04A0" w:firstRow="1" w:lastRow="0" w:firstColumn="1" w:lastColumn="0" w:noHBand="0" w:noVBand="1"/>
      </w:tblPr>
      <w:tblGrid>
        <w:gridCol w:w="803"/>
        <w:gridCol w:w="7858"/>
      </w:tblGrid>
      <w:tr w:rsidR="00CA3EF9" w14:paraId="2EE82483" w14:textId="77777777" w:rsidTr="00CA3EF9">
        <w:trPr>
          <w:trHeight w:val="649"/>
        </w:trPr>
        <w:tc>
          <w:tcPr>
            <w:tcW w:w="695" w:type="dxa"/>
          </w:tcPr>
          <w:p w14:paraId="1F9B78E9" w14:textId="1BA7A45B" w:rsidR="00CA3EF9" w:rsidRPr="00CA3EF9" w:rsidRDefault="00CA3EF9" w:rsidP="00F35001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7966" w:type="dxa"/>
          </w:tcPr>
          <w:p w14:paraId="2A7A3FA3" w14:textId="3459BBF7" w:rsidR="00CA3EF9" w:rsidRPr="00CA3EF9" w:rsidRDefault="00CA3EF9" w:rsidP="00CA3EF9">
            <w:pPr>
              <w:pStyle w:val="Prrafodelista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Requerimiento No Funcional</w:t>
            </w:r>
          </w:p>
        </w:tc>
      </w:tr>
      <w:tr w:rsidR="00CA3EF9" w14:paraId="7F0BCEDE" w14:textId="77777777" w:rsidTr="00CA3EF9">
        <w:trPr>
          <w:trHeight w:val="649"/>
        </w:trPr>
        <w:tc>
          <w:tcPr>
            <w:tcW w:w="695" w:type="dxa"/>
          </w:tcPr>
          <w:p w14:paraId="1ACD7655" w14:textId="2944A3B3" w:rsidR="00CA3EF9" w:rsidRPr="00CA3EF9" w:rsidRDefault="00CA3EF9" w:rsidP="00F35001">
            <w:pPr>
              <w:pStyle w:val="Prrafodelista"/>
              <w:ind w:left="0" w:firstLine="0"/>
            </w:pPr>
            <w:r>
              <w:t>RNF1</w:t>
            </w:r>
          </w:p>
        </w:tc>
        <w:tc>
          <w:tcPr>
            <w:tcW w:w="7966" w:type="dxa"/>
          </w:tcPr>
          <w:p w14:paraId="57414BF5" w14:textId="04084DC8" w:rsidR="00CA3EF9" w:rsidRPr="005A518C" w:rsidRDefault="00094D35" w:rsidP="00F35001">
            <w:pPr>
              <w:pStyle w:val="Prrafodelista"/>
              <w:ind w:left="0" w:firstLine="0"/>
            </w:pPr>
            <w:r>
              <w:rPr>
                <w:b/>
                <w:bCs/>
              </w:rPr>
              <w:t>Portabilidad:</w:t>
            </w:r>
            <w:r w:rsidR="006A6C04">
              <w:rPr>
                <w:b/>
                <w:bCs/>
              </w:rPr>
              <w:t xml:space="preserve"> </w:t>
            </w:r>
            <w:r w:rsidR="005A518C">
              <w:t xml:space="preserve">La aplicación debe ser compatible y funcionar correctamente en </w:t>
            </w:r>
            <w:r w:rsidR="00D5533C">
              <w:t>cualquier dispositivo (iOS y Android) y navegador web</w:t>
            </w:r>
            <w:r w:rsidR="007F0535">
              <w:t>.</w:t>
            </w:r>
          </w:p>
        </w:tc>
      </w:tr>
      <w:tr w:rsidR="00CA3EF9" w14:paraId="4FF3D80E" w14:textId="77777777" w:rsidTr="00CA3EF9">
        <w:trPr>
          <w:trHeight w:val="649"/>
        </w:trPr>
        <w:tc>
          <w:tcPr>
            <w:tcW w:w="695" w:type="dxa"/>
          </w:tcPr>
          <w:p w14:paraId="030C04D3" w14:textId="0797BD64" w:rsidR="00CA3EF9" w:rsidRDefault="00CA3EF9" w:rsidP="00F35001">
            <w:pPr>
              <w:pStyle w:val="Prrafodelista"/>
              <w:ind w:left="0" w:firstLine="0"/>
            </w:pPr>
            <w:r>
              <w:t>RNF2</w:t>
            </w:r>
          </w:p>
        </w:tc>
        <w:tc>
          <w:tcPr>
            <w:tcW w:w="7966" w:type="dxa"/>
          </w:tcPr>
          <w:p w14:paraId="7F21D4F6" w14:textId="63BDD103" w:rsidR="00CA3EF9" w:rsidRPr="00D5533C" w:rsidRDefault="00094D35" w:rsidP="00F35001">
            <w:pPr>
              <w:pStyle w:val="Prrafodelista"/>
              <w:ind w:left="0" w:firstLine="0"/>
            </w:pPr>
            <w:r>
              <w:rPr>
                <w:b/>
                <w:bCs/>
              </w:rPr>
              <w:t>Rendimiento de Carga:</w:t>
            </w:r>
            <w:r w:rsidR="00D5533C">
              <w:rPr>
                <w:b/>
                <w:bCs/>
              </w:rPr>
              <w:t xml:space="preserve"> </w:t>
            </w:r>
            <w:r w:rsidR="00D5533C">
              <w:t xml:space="preserve">La vista semanal del calendario (con hasta 50 citas) no debe </w:t>
            </w:r>
            <w:r w:rsidR="00DD2BE5">
              <w:t xml:space="preserve">tardar </w:t>
            </w:r>
            <w:proofErr w:type="spellStart"/>
            <w:r w:rsidR="00DD2BE5">
              <w:t>mas</w:t>
            </w:r>
            <w:proofErr w:type="spellEnd"/>
            <w:r w:rsidR="00DD2BE5">
              <w:t xml:space="preserve"> de 2 segundos en cargarse completamente para volver </w:t>
            </w:r>
            <w:r w:rsidR="007F0535">
              <w:t>utilizarlo.</w:t>
            </w:r>
          </w:p>
        </w:tc>
      </w:tr>
      <w:tr w:rsidR="00CA3EF9" w14:paraId="3B5C5006" w14:textId="77777777" w:rsidTr="00CA3EF9">
        <w:trPr>
          <w:trHeight w:val="649"/>
        </w:trPr>
        <w:tc>
          <w:tcPr>
            <w:tcW w:w="695" w:type="dxa"/>
          </w:tcPr>
          <w:p w14:paraId="58B47736" w14:textId="1C93825F" w:rsidR="00CA3EF9" w:rsidRDefault="00CA3EF9" w:rsidP="00F35001">
            <w:pPr>
              <w:pStyle w:val="Prrafodelista"/>
              <w:ind w:left="0" w:firstLine="0"/>
            </w:pPr>
            <w:r>
              <w:t>RNF3</w:t>
            </w:r>
          </w:p>
        </w:tc>
        <w:tc>
          <w:tcPr>
            <w:tcW w:w="7966" w:type="dxa"/>
          </w:tcPr>
          <w:p w14:paraId="1E4E4290" w14:textId="4B0AC0A6" w:rsidR="00CA3EF9" w:rsidRPr="007F0535" w:rsidRDefault="00094D35" w:rsidP="00F35001">
            <w:pPr>
              <w:pStyle w:val="Prrafodelista"/>
              <w:ind w:left="0" w:firstLine="0"/>
            </w:pPr>
            <w:r>
              <w:rPr>
                <w:b/>
                <w:bCs/>
              </w:rPr>
              <w:t>Seguridad de Datos:</w:t>
            </w:r>
            <w:r w:rsidR="007F0535">
              <w:rPr>
                <w:b/>
                <w:bCs/>
              </w:rPr>
              <w:t xml:space="preserve"> </w:t>
            </w:r>
            <w:r w:rsidR="007F0535">
              <w:t xml:space="preserve">Las citas y los datos personales del usuario deben estar cifrados y protegidos mediante </w:t>
            </w:r>
            <w:r w:rsidR="00742299">
              <w:t>el inicio de sesión seguro (usuario y contraseña).</w:t>
            </w:r>
          </w:p>
        </w:tc>
      </w:tr>
    </w:tbl>
    <w:p w14:paraId="30DA6357" w14:textId="77777777" w:rsidR="00CA3EF9" w:rsidRDefault="00CA3EF9" w:rsidP="00F35001">
      <w:pPr>
        <w:pStyle w:val="Prrafodelista"/>
        <w:ind w:left="720" w:firstLine="0"/>
      </w:pPr>
    </w:p>
    <w:p w14:paraId="0109A498" w14:textId="77777777" w:rsidR="00742299" w:rsidRDefault="00742299" w:rsidP="00742299">
      <w:pPr>
        <w:rPr>
          <w:rFonts w:eastAsia="Arial" w:cs="Arial"/>
        </w:rPr>
      </w:pPr>
    </w:p>
    <w:p w14:paraId="58141885" w14:textId="6916C955" w:rsidR="005C6B9A" w:rsidRDefault="0073738F" w:rsidP="005C6B9A">
      <w:pPr>
        <w:pStyle w:val="Prrafodelista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Documento de Requerimientos de Software (</w:t>
      </w:r>
      <w:r w:rsidRPr="00532DE6">
        <w:rPr>
          <w:b/>
          <w:bCs/>
        </w:rPr>
        <w:t>DRS</w:t>
      </w:r>
      <w:r w:rsidR="005C6B9A">
        <w:rPr>
          <w:b/>
          <w:bCs/>
        </w:rPr>
        <w:t>)</w:t>
      </w:r>
    </w:p>
    <w:p w14:paraId="0E289AB0" w14:textId="68076C62" w:rsidR="005C6B9A" w:rsidRDefault="005C6B9A" w:rsidP="005C6B9A">
      <w:pPr>
        <w:rPr>
          <w:b/>
          <w:bCs/>
        </w:rPr>
      </w:pPr>
    </w:p>
    <w:p w14:paraId="3AE2D870" w14:textId="156BB267" w:rsidR="005C6B9A" w:rsidRDefault="0006403B" w:rsidP="005C6B9A">
      <w:pPr>
        <w:pStyle w:val="Prrafodelista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Propósito</w:t>
      </w:r>
      <w:r w:rsidR="005C6B9A">
        <w:rPr>
          <w:b/>
          <w:bCs/>
        </w:rPr>
        <w:t xml:space="preserve"> y </w:t>
      </w:r>
      <w:r>
        <w:rPr>
          <w:b/>
          <w:bCs/>
        </w:rPr>
        <w:t>Alcance</w:t>
      </w:r>
      <w:r w:rsidR="005C6B9A">
        <w:rPr>
          <w:b/>
          <w:bCs/>
        </w:rPr>
        <w:t xml:space="preserve"> del Sistema</w:t>
      </w:r>
    </w:p>
    <w:p w14:paraId="45382A2C" w14:textId="77777777" w:rsidR="0006403B" w:rsidRDefault="0006403B" w:rsidP="0006403B">
      <w:pPr>
        <w:pStyle w:val="Prrafodelista"/>
        <w:ind w:left="1080" w:firstLine="0"/>
      </w:pPr>
    </w:p>
    <w:p w14:paraId="78F84483" w14:textId="1372B2B4" w:rsidR="0006403B" w:rsidRDefault="0006403B" w:rsidP="0006403B">
      <w:pPr>
        <w:pStyle w:val="Prrafodelista"/>
        <w:ind w:left="1080" w:firstLine="0"/>
      </w:pPr>
      <w:r>
        <w:t>El propósito principal de esta aplicación de agendamiento de citas es servir como una herramienta digital eficiente para que el usuario pueda gestionar, programar y recibir recordatorios de sus citas y eventos personales de manera organizada</w:t>
      </w:r>
      <w:r w:rsidR="00902342">
        <w:t>, sustituyendo el uso de agendas físicas.</w:t>
      </w:r>
    </w:p>
    <w:p w14:paraId="1C32B8D9" w14:textId="77777777" w:rsidR="00902342" w:rsidRDefault="00902342" w:rsidP="0006403B">
      <w:pPr>
        <w:pStyle w:val="Prrafodelista"/>
        <w:ind w:left="1080" w:firstLine="0"/>
      </w:pPr>
    </w:p>
    <w:p w14:paraId="12FD456D" w14:textId="2ED7FC42" w:rsidR="00710EA9" w:rsidRDefault="00902342" w:rsidP="00710EA9">
      <w:pPr>
        <w:pStyle w:val="Prrafodelista"/>
        <w:ind w:left="1080" w:firstLine="0"/>
      </w:pPr>
      <w:r>
        <w:t xml:space="preserve">El alcance del sistema es </w:t>
      </w:r>
      <w:r w:rsidR="008C3A84">
        <w:t>específico</w:t>
      </w:r>
      <w:r>
        <w:t xml:space="preserve"> para la gestión de citas, </w:t>
      </w:r>
      <w:r w:rsidR="00710EA9">
        <w:t>incluye: crear, editar, eliminar y buscar citas</w:t>
      </w:r>
      <w:r w:rsidR="008C3A84">
        <w:t xml:space="preserve"> (RF1, RF3, RF5), mostrar el calendario (RF2) y configurar el recordatorio (RF4).</w:t>
      </w:r>
    </w:p>
    <w:p w14:paraId="40B3D0C0" w14:textId="77777777" w:rsidR="00CC65F5" w:rsidRDefault="00CC65F5" w:rsidP="00710EA9">
      <w:pPr>
        <w:pStyle w:val="Prrafodelista"/>
        <w:ind w:left="1080" w:firstLine="0"/>
      </w:pPr>
    </w:p>
    <w:p w14:paraId="61560B29" w14:textId="65D425EC" w:rsidR="00CC65F5" w:rsidRDefault="0053346A" w:rsidP="00710EA9">
      <w:pPr>
        <w:pStyle w:val="Prrafodelista"/>
        <w:ind w:left="1080" w:firstLine="0"/>
      </w:pPr>
      <w:r>
        <w:t>No vamos a incluir funciones extras como el control del inventario o la compartición de calendarios con otros usuarios</w:t>
      </w:r>
      <w:r w:rsidR="00701A27">
        <w:t>, gestión de tareas.</w:t>
      </w:r>
    </w:p>
    <w:p w14:paraId="4B0B5E63" w14:textId="77777777" w:rsidR="00170519" w:rsidRDefault="00170519" w:rsidP="00170519">
      <w:pPr>
        <w:rPr>
          <w:rFonts w:eastAsia="Arial" w:cs="Arial"/>
        </w:rPr>
      </w:pPr>
    </w:p>
    <w:p w14:paraId="60BAD9F5" w14:textId="77777777" w:rsidR="00B161A6" w:rsidRDefault="00B161A6" w:rsidP="00170519">
      <w:pPr>
        <w:rPr>
          <w:rFonts w:eastAsia="Arial" w:cs="Arial"/>
        </w:rPr>
      </w:pPr>
    </w:p>
    <w:p w14:paraId="23F65B74" w14:textId="77777777" w:rsidR="00B161A6" w:rsidRDefault="00B161A6" w:rsidP="00170519">
      <w:pPr>
        <w:rPr>
          <w:rFonts w:eastAsia="Arial" w:cs="Arial"/>
        </w:rPr>
      </w:pPr>
    </w:p>
    <w:p w14:paraId="7053817B" w14:textId="77777777" w:rsidR="00B161A6" w:rsidRDefault="00B161A6" w:rsidP="00170519">
      <w:pPr>
        <w:rPr>
          <w:rFonts w:eastAsia="Arial" w:cs="Arial"/>
        </w:rPr>
      </w:pPr>
    </w:p>
    <w:p w14:paraId="3328FE57" w14:textId="77777777" w:rsidR="00B161A6" w:rsidRDefault="00B161A6" w:rsidP="00170519">
      <w:pPr>
        <w:rPr>
          <w:rFonts w:eastAsia="Arial" w:cs="Arial"/>
        </w:rPr>
      </w:pPr>
    </w:p>
    <w:p w14:paraId="3812D872" w14:textId="77777777" w:rsidR="00B161A6" w:rsidRDefault="00B161A6" w:rsidP="00170519">
      <w:pPr>
        <w:rPr>
          <w:rFonts w:eastAsia="Arial" w:cs="Arial"/>
        </w:rPr>
      </w:pPr>
    </w:p>
    <w:p w14:paraId="359390C3" w14:textId="3DC28E4F" w:rsidR="000E4E5F" w:rsidRDefault="000E4E5F" w:rsidP="000E4E5F">
      <w:pPr>
        <w:pStyle w:val="Prrafodelista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Descripción General del Sistema de los Usuarios</w:t>
      </w:r>
    </w:p>
    <w:p w14:paraId="2EA5FB42" w14:textId="77777777" w:rsidR="000E4E5F" w:rsidRDefault="000E4E5F" w:rsidP="000E4E5F">
      <w:pPr>
        <w:pStyle w:val="Prrafodelista"/>
        <w:ind w:left="1080" w:firstLine="0"/>
        <w:rPr>
          <w:b/>
          <w:bCs/>
        </w:rPr>
      </w:pPr>
    </w:p>
    <w:p w14:paraId="3C347334" w14:textId="77777777" w:rsidR="00B161A6" w:rsidRDefault="000E4E5F" w:rsidP="000E4E5F">
      <w:pPr>
        <w:pStyle w:val="Prrafodelista"/>
        <w:ind w:left="1080" w:firstLine="0"/>
      </w:pPr>
      <w:r>
        <w:t xml:space="preserve">La aplicación de agendas </w:t>
      </w:r>
      <w:r w:rsidR="00180B1B">
        <w:t>será una herramienta personal, intuitiva y fácil de usar, enfocada en la portabilidad (R</w:t>
      </w:r>
      <w:r w:rsidR="00CB4A3B">
        <w:t>NF1</w:t>
      </w:r>
      <w:r w:rsidR="00180B1B">
        <w:t>)</w:t>
      </w:r>
      <w:r w:rsidR="00CB4A3B">
        <w:t>. El usuario accederá mediante un inicio de sesión seguro (RNF3). Podrá ver sus citas en diferentes vistas (diaria/semanal/mensual) y programar notificaciones (RF4)</w:t>
      </w:r>
      <w:r w:rsidR="0015215B">
        <w:t xml:space="preserve"> para que no se olvide</w:t>
      </w:r>
      <w:r w:rsidR="00B161A6">
        <w:t>.</w:t>
      </w:r>
    </w:p>
    <w:p w14:paraId="4C523F66" w14:textId="77777777" w:rsidR="00B161A6" w:rsidRDefault="00B161A6" w:rsidP="000E4E5F">
      <w:pPr>
        <w:pStyle w:val="Prrafodelista"/>
        <w:ind w:left="1080" w:firstLine="0"/>
      </w:pPr>
    </w:p>
    <w:p w14:paraId="1B258EA0" w14:textId="77777777" w:rsidR="00F87B08" w:rsidRPr="00F87B08" w:rsidRDefault="00F87B08" w:rsidP="00F87B08">
      <w:pPr>
        <w:pStyle w:val="Prrafodelista"/>
        <w:numPr>
          <w:ilvl w:val="0"/>
          <w:numId w:val="10"/>
        </w:numPr>
      </w:pPr>
      <w:r>
        <w:rPr>
          <w:b/>
          <w:bCs/>
        </w:rPr>
        <w:t xml:space="preserve">Lista de Requerimientos </w:t>
      </w:r>
    </w:p>
    <w:p w14:paraId="67BED95D" w14:textId="77777777" w:rsidR="00F87B08" w:rsidRDefault="00F87B08" w:rsidP="00F87B08">
      <w:pPr>
        <w:pStyle w:val="Prrafodelista"/>
        <w:ind w:left="1080" w:firstLine="0"/>
        <w:rPr>
          <w:b/>
          <w:bCs/>
        </w:rPr>
      </w:pPr>
    </w:p>
    <w:p w14:paraId="18DA9504" w14:textId="77777777" w:rsidR="00A62F47" w:rsidRDefault="00F87B08" w:rsidP="00F87B08">
      <w:pPr>
        <w:pStyle w:val="Prrafodelista"/>
        <w:ind w:left="1080" w:firstLine="0"/>
      </w:pPr>
      <w:r>
        <w:t xml:space="preserve">Todos los requerimientos importantes funcionales (RF1 al RF5) y los no funcionales </w:t>
      </w:r>
      <w:r w:rsidR="00A62F47">
        <w:t>(RNF1 al RNF3) están listados en la Sección I.</w:t>
      </w:r>
    </w:p>
    <w:p w14:paraId="793D3A7D" w14:textId="77777777" w:rsidR="00A62F47" w:rsidRDefault="00A62F47" w:rsidP="00F87B08">
      <w:pPr>
        <w:pStyle w:val="Prrafodelista"/>
        <w:ind w:left="1080" w:firstLine="0"/>
      </w:pPr>
    </w:p>
    <w:p w14:paraId="7FD870BE" w14:textId="77777777" w:rsidR="000912F1" w:rsidRPr="000912F1" w:rsidRDefault="000912F1" w:rsidP="00A62F47">
      <w:pPr>
        <w:pStyle w:val="Prrafodelista"/>
        <w:numPr>
          <w:ilvl w:val="0"/>
          <w:numId w:val="10"/>
        </w:numPr>
      </w:pPr>
      <w:r>
        <w:rPr>
          <w:b/>
          <w:bCs/>
        </w:rPr>
        <w:t>Criterios de Aceptación</w:t>
      </w:r>
    </w:p>
    <w:p w14:paraId="5D99BDC8" w14:textId="77777777" w:rsidR="000912F1" w:rsidRDefault="000912F1" w:rsidP="000912F1">
      <w:pPr>
        <w:pStyle w:val="Prrafodelista"/>
        <w:ind w:left="1080" w:firstLine="0"/>
        <w:rPr>
          <w:b/>
          <w:bCs/>
        </w:rPr>
      </w:pPr>
    </w:p>
    <w:p w14:paraId="1831DEB1" w14:textId="77777777" w:rsidR="002D6D97" w:rsidRDefault="002D6D97" w:rsidP="000912F1">
      <w:pPr>
        <w:pStyle w:val="Prrafodelista"/>
        <w:ind w:left="1080" w:firstLine="0"/>
      </w:pPr>
      <w:r>
        <w:t>Estos son los puntos clave que se revisaran para garantizar que la Agenda Personal de Citas cumpla con su objetivo.</w:t>
      </w:r>
    </w:p>
    <w:p w14:paraId="313BF0D9" w14:textId="77777777" w:rsidR="00C304A6" w:rsidRDefault="00C304A6" w:rsidP="000912F1">
      <w:pPr>
        <w:pStyle w:val="Prrafodelista"/>
        <w:ind w:left="1080" w:firstLine="0"/>
      </w:pPr>
    </w:p>
    <w:p w14:paraId="45A48ACD" w14:textId="0F68B552" w:rsidR="005F5033" w:rsidRDefault="000746D5" w:rsidP="000912F1">
      <w:pPr>
        <w:pStyle w:val="Prrafodelista"/>
        <w:ind w:left="1080" w:firstLine="0"/>
      </w:pPr>
      <w:r>
        <w:rPr>
          <w:b/>
          <w:bCs/>
        </w:rPr>
        <w:t>Gestión</w:t>
      </w:r>
      <w:r w:rsidR="00C304A6">
        <w:rPr>
          <w:b/>
          <w:bCs/>
        </w:rPr>
        <w:t xml:space="preserve"> Completa de Citas: </w:t>
      </w:r>
      <w:r w:rsidR="00C304A6">
        <w:t xml:space="preserve"> El usuario podrá crear una cita, editar</w:t>
      </w:r>
      <w:r w:rsidR="00926161">
        <w:t xml:space="preserve"> todos sus campos y eliminar una cita, debe desaparecer </w:t>
      </w:r>
      <w:r w:rsidR="005F5033">
        <w:t>de todas las vistas del calendario (basado en RF1 y RF2).</w:t>
      </w:r>
    </w:p>
    <w:p w14:paraId="0F99F383" w14:textId="77777777" w:rsidR="005F5033" w:rsidRDefault="005F5033" w:rsidP="000912F1">
      <w:pPr>
        <w:pStyle w:val="Prrafodelista"/>
        <w:ind w:left="1080" w:firstLine="0"/>
      </w:pPr>
    </w:p>
    <w:p w14:paraId="3D4F96F3" w14:textId="6732C44F" w:rsidR="000E4E5F" w:rsidRDefault="005F5033" w:rsidP="000912F1">
      <w:pPr>
        <w:pStyle w:val="Prrafodelista"/>
        <w:ind w:left="1080" w:firstLine="0"/>
      </w:pPr>
      <w:r>
        <w:rPr>
          <w:b/>
          <w:bCs/>
        </w:rPr>
        <w:t xml:space="preserve">Velocidad de Sincronización: </w:t>
      </w:r>
      <w:r>
        <w:t xml:space="preserve">Si el usuario crea una cita en </w:t>
      </w:r>
      <w:r w:rsidR="004D1E7D">
        <w:t>el móvil y la quiere visualizar en la versión web, la cita debe de aparecer en el navegador en un ti</w:t>
      </w:r>
      <w:r w:rsidR="000746D5">
        <w:t>e</w:t>
      </w:r>
      <w:r w:rsidR="004D1E7D">
        <w:t xml:space="preserve">mpo no mayor a 3 segundos </w:t>
      </w:r>
      <w:r w:rsidR="000746D5">
        <w:t>(basado en RF4).</w:t>
      </w:r>
    </w:p>
    <w:p w14:paraId="5B8FAAE1" w14:textId="77777777" w:rsidR="000746D5" w:rsidRDefault="000746D5" w:rsidP="000912F1">
      <w:pPr>
        <w:pStyle w:val="Prrafodelista"/>
        <w:ind w:left="1080" w:firstLine="0"/>
      </w:pPr>
    </w:p>
    <w:p w14:paraId="5D352874" w14:textId="54B29C2F" w:rsidR="00085D41" w:rsidRDefault="000746D5" w:rsidP="00D955BD">
      <w:pPr>
        <w:pStyle w:val="Prrafodelista"/>
        <w:ind w:left="1080" w:firstLine="0"/>
      </w:pPr>
      <w:r>
        <w:rPr>
          <w:b/>
          <w:bCs/>
        </w:rPr>
        <w:t xml:space="preserve">Acceso Único: </w:t>
      </w:r>
      <w:r>
        <w:t>Solo el usuario con las credenciales correctas debe poder acceder a la agenda y a la configuración de citas. Si se intenta acceder con credenciales incorrectas, el acceso debe ser bloqueado (basado en RNF3)</w:t>
      </w:r>
      <w:r w:rsidR="00C07E60">
        <w:t>.</w:t>
      </w:r>
    </w:p>
    <w:p w14:paraId="29FD0C67" w14:textId="77777777" w:rsidR="00D955BD" w:rsidRDefault="00D955BD" w:rsidP="00D955BD">
      <w:pPr>
        <w:pStyle w:val="Prrafodelista"/>
        <w:ind w:left="1080" w:firstLine="0"/>
      </w:pPr>
    </w:p>
    <w:p w14:paraId="0FE572E3" w14:textId="77777777" w:rsidR="00C07E60" w:rsidRDefault="00C07E60" w:rsidP="000912F1">
      <w:pPr>
        <w:pStyle w:val="Prrafodelista"/>
        <w:ind w:left="1080" w:firstLine="0"/>
      </w:pPr>
    </w:p>
    <w:p w14:paraId="60179C30" w14:textId="70E93C29" w:rsidR="00D955BD" w:rsidRPr="00193172" w:rsidRDefault="00C07E60" w:rsidP="00D955BD">
      <w:pPr>
        <w:pStyle w:val="Prrafodelista"/>
        <w:numPr>
          <w:ilvl w:val="0"/>
          <w:numId w:val="6"/>
        </w:numPr>
      </w:pPr>
      <w:r>
        <w:rPr>
          <w:b/>
          <w:bCs/>
        </w:rPr>
        <w:t xml:space="preserve">Diseño y Correspondencia de Casos de Prueba </w:t>
      </w:r>
    </w:p>
    <w:p w14:paraId="33BDB267" w14:textId="77777777" w:rsidR="00193172" w:rsidRDefault="00193172" w:rsidP="00193172">
      <w:pPr>
        <w:pStyle w:val="Prrafodelista"/>
        <w:ind w:left="1080" w:firstLine="0"/>
        <w:rPr>
          <w:b/>
          <w:bCs/>
        </w:rPr>
      </w:pPr>
    </w:p>
    <w:p w14:paraId="207A0911" w14:textId="2E0DD6C3" w:rsidR="00193172" w:rsidRPr="00BF18CD" w:rsidRDefault="00193172" w:rsidP="00193172">
      <w:pPr>
        <w:pStyle w:val="Prrafodelista"/>
        <w:numPr>
          <w:ilvl w:val="0"/>
          <w:numId w:val="11"/>
        </w:numPr>
      </w:pPr>
      <w:r>
        <w:rPr>
          <w:b/>
          <w:bCs/>
        </w:rPr>
        <w:t xml:space="preserve">Casos de Prueba Unitarios y de Validación </w:t>
      </w:r>
    </w:p>
    <w:p w14:paraId="66A9DC6E" w14:textId="77777777" w:rsidR="00BF18CD" w:rsidRDefault="00BF18CD" w:rsidP="00BF18CD">
      <w:pPr>
        <w:pStyle w:val="Prrafodelista"/>
        <w:ind w:left="1440" w:firstLine="0"/>
      </w:pPr>
    </w:p>
    <w:p w14:paraId="777FF887" w14:textId="18453EE3" w:rsidR="00BF18CD" w:rsidRDefault="00BF18CD" w:rsidP="00BF18CD">
      <w:pPr>
        <w:pStyle w:val="Prrafodelista"/>
        <w:ind w:left="1440" w:firstLine="0"/>
      </w:pPr>
      <w:r>
        <w:t xml:space="preserve">La siguiente tabla simulara los pasos para verificar los nuevos requerimientos funcionales y no funcionales </w:t>
      </w:r>
    </w:p>
    <w:p w14:paraId="63BB8B97" w14:textId="77777777" w:rsidR="00D955BD" w:rsidRDefault="00D955BD" w:rsidP="00BF18CD">
      <w:pPr>
        <w:pStyle w:val="Prrafodelista"/>
        <w:ind w:left="1440" w:firstLine="0"/>
      </w:pPr>
    </w:p>
    <w:p w14:paraId="36CBF365" w14:textId="77777777" w:rsidR="00D955BD" w:rsidRDefault="00D955BD" w:rsidP="00BF18CD">
      <w:pPr>
        <w:pStyle w:val="Prrafodelista"/>
        <w:ind w:left="1440" w:firstLine="0"/>
      </w:pPr>
    </w:p>
    <w:p w14:paraId="7E1A8E28" w14:textId="77777777" w:rsidR="00D955BD" w:rsidRDefault="00D955BD" w:rsidP="00BF18CD">
      <w:pPr>
        <w:pStyle w:val="Prrafodelista"/>
        <w:ind w:left="1440" w:firstLine="0"/>
      </w:pPr>
    </w:p>
    <w:p w14:paraId="523664D5" w14:textId="77777777" w:rsidR="00D955BD" w:rsidRDefault="00D955BD" w:rsidP="00BF18CD">
      <w:pPr>
        <w:pStyle w:val="Prrafodelista"/>
        <w:ind w:left="1440" w:firstLine="0"/>
      </w:pPr>
    </w:p>
    <w:p w14:paraId="739D42CB" w14:textId="77777777" w:rsidR="00D955BD" w:rsidRDefault="00D955BD" w:rsidP="00BF18CD">
      <w:pPr>
        <w:pStyle w:val="Prrafodelista"/>
        <w:ind w:left="1440" w:firstLine="0"/>
      </w:pPr>
    </w:p>
    <w:p w14:paraId="3D2B99B7" w14:textId="77777777" w:rsidR="00085D41" w:rsidRDefault="00085D41" w:rsidP="00BF18CD">
      <w:pPr>
        <w:pStyle w:val="Prrafodelista"/>
        <w:ind w:left="1440" w:firstLine="0"/>
      </w:pPr>
    </w:p>
    <w:tbl>
      <w:tblPr>
        <w:tblStyle w:val="Tablaconcuadrcula"/>
        <w:tblW w:w="11193" w:type="dxa"/>
        <w:tblInd w:w="-717" w:type="dxa"/>
        <w:tblLook w:val="04A0" w:firstRow="1" w:lastRow="0" w:firstColumn="1" w:lastColumn="0" w:noHBand="0" w:noVBand="1"/>
      </w:tblPr>
      <w:tblGrid>
        <w:gridCol w:w="937"/>
        <w:gridCol w:w="1554"/>
        <w:gridCol w:w="2188"/>
        <w:gridCol w:w="3191"/>
        <w:gridCol w:w="1686"/>
        <w:gridCol w:w="1637"/>
      </w:tblGrid>
      <w:tr w:rsidR="006B0750" w14:paraId="4045D11D" w14:textId="15C7F5FD" w:rsidTr="00B63D09">
        <w:trPr>
          <w:trHeight w:val="640"/>
        </w:trPr>
        <w:tc>
          <w:tcPr>
            <w:tcW w:w="937" w:type="dxa"/>
          </w:tcPr>
          <w:p w14:paraId="292F9020" w14:textId="77777777" w:rsidR="003F67DB" w:rsidRDefault="003F67DB" w:rsidP="00BF18CD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  <w:p w14:paraId="424B892A" w14:textId="5F7527EC" w:rsidR="003F67DB" w:rsidRPr="00C13BD3" w:rsidRDefault="003F67DB" w:rsidP="00BF18CD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Caso</w:t>
            </w:r>
          </w:p>
        </w:tc>
        <w:tc>
          <w:tcPr>
            <w:tcW w:w="1554" w:type="dxa"/>
          </w:tcPr>
          <w:p w14:paraId="66D9E3CD" w14:textId="5D39EAB3" w:rsidR="003F67DB" w:rsidRPr="00C13BD3" w:rsidRDefault="003F67DB" w:rsidP="00BF18CD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Tipo de prueba </w:t>
            </w:r>
          </w:p>
        </w:tc>
        <w:tc>
          <w:tcPr>
            <w:tcW w:w="2188" w:type="dxa"/>
          </w:tcPr>
          <w:p w14:paraId="1D251220" w14:textId="77777777" w:rsidR="003F67DB" w:rsidRDefault="003F67DB" w:rsidP="00BF18CD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Requerimiento</w:t>
            </w:r>
          </w:p>
          <w:p w14:paraId="50051D9E" w14:textId="1E7C314F" w:rsidR="003F67DB" w:rsidRPr="00C13BD3" w:rsidRDefault="003F67DB" w:rsidP="00BF18CD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Asociado</w:t>
            </w:r>
          </w:p>
        </w:tc>
        <w:tc>
          <w:tcPr>
            <w:tcW w:w="3191" w:type="dxa"/>
          </w:tcPr>
          <w:p w14:paraId="6F4E10AF" w14:textId="5A163D37" w:rsidR="003F67DB" w:rsidRPr="00C13BD3" w:rsidRDefault="003F67DB" w:rsidP="00BF18CD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Datos de Entrada</w:t>
            </w:r>
          </w:p>
        </w:tc>
        <w:tc>
          <w:tcPr>
            <w:tcW w:w="1686" w:type="dxa"/>
          </w:tcPr>
          <w:p w14:paraId="20E3050F" w14:textId="4144C41B" w:rsidR="003F67DB" w:rsidRPr="00C13BD3" w:rsidRDefault="003F67DB" w:rsidP="00BF18CD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Resultado esperado </w:t>
            </w:r>
          </w:p>
        </w:tc>
        <w:tc>
          <w:tcPr>
            <w:tcW w:w="1637" w:type="dxa"/>
          </w:tcPr>
          <w:p w14:paraId="3334B0AB" w14:textId="36FC4EF9" w:rsidR="003F67DB" w:rsidRPr="003F67DB" w:rsidRDefault="003F67DB" w:rsidP="00BF18CD">
            <w:pPr>
              <w:pStyle w:val="Prrafodelista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Resultado Obtenido </w:t>
            </w:r>
          </w:p>
        </w:tc>
      </w:tr>
      <w:tr w:rsidR="006B0750" w14:paraId="663BB571" w14:textId="46471D02" w:rsidTr="00B63D09">
        <w:trPr>
          <w:trHeight w:val="1391"/>
        </w:trPr>
        <w:tc>
          <w:tcPr>
            <w:tcW w:w="937" w:type="dxa"/>
          </w:tcPr>
          <w:p w14:paraId="51741602" w14:textId="1C58FBEC" w:rsidR="003F67DB" w:rsidRDefault="003F67DB" w:rsidP="00BF18CD">
            <w:pPr>
              <w:pStyle w:val="Prrafodelista"/>
              <w:ind w:left="0" w:firstLine="0"/>
            </w:pPr>
            <w:r>
              <w:t>CP01</w:t>
            </w:r>
          </w:p>
        </w:tc>
        <w:tc>
          <w:tcPr>
            <w:tcW w:w="1554" w:type="dxa"/>
          </w:tcPr>
          <w:p w14:paraId="6D7D27B6" w14:textId="18B66E20" w:rsidR="003F67DB" w:rsidRDefault="00303A14" w:rsidP="00BF18CD">
            <w:pPr>
              <w:pStyle w:val="Prrafodelista"/>
              <w:ind w:left="0" w:firstLine="0"/>
            </w:pPr>
            <w:r>
              <w:t>Unitario</w:t>
            </w:r>
          </w:p>
        </w:tc>
        <w:tc>
          <w:tcPr>
            <w:tcW w:w="2188" w:type="dxa"/>
          </w:tcPr>
          <w:p w14:paraId="75695AEA" w14:textId="0908E8FF" w:rsidR="003F67DB" w:rsidRDefault="00303A14" w:rsidP="00BF18CD">
            <w:pPr>
              <w:pStyle w:val="Prrafodelista"/>
              <w:ind w:left="0" w:firstLine="0"/>
            </w:pPr>
            <w:r>
              <w:t>RF1</w:t>
            </w:r>
          </w:p>
        </w:tc>
        <w:tc>
          <w:tcPr>
            <w:tcW w:w="3191" w:type="dxa"/>
          </w:tcPr>
          <w:p w14:paraId="64969736" w14:textId="77777777" w:rsidR="003F67DB" w:rsidRDefault="0086405D" w:rsidP="00BF18CD">
            <w:pPr>
              <w:pStyle w:val="Prrafodelista"/>
              <w:ind w:left="0" w:firstLine="0"/>
            </w:pPr>
            <w:r>
              <w:t>El usuario introduce:</w:t>
            </w:r>
          </w:p>
          <w:p w14:paraId="65D1AF21" w14:textId="153F15CC" w:rsidR="0086405D" w:rsidRDefault="0086405D" w:rsidP="00BF18CD">
            <w:pPr>
              <w:pStyle w:val="Prrafodelista"/>
              <w:ind w:left="0" w:firstLine="0"/>
            </w:pPr>
            <w:r>
              <w:t xml:space="preserve">Fecha:2025-10-23 Hora: </w:t>
            </w:r>
            <w:r w:rsidR="00713439">
              <w:t xml:space="preserve">14:50. Descripción: “Cita con el dentista”. Contacto: “Dr. </w:t>
            </w:r>
            <w:r w:rsidR="004A2C9C">
              <w:t>Isaac</w:t>
            </w:r>
            <w:r w:rsidR="00713439">
              <w:t>”</w:t>
            </w:r>
            <w:r w:rsidR="004A2C9C">
              <w:t>.</w:t>
            </w:r>
          </w:p>
        </w:tc>
        <w:tc>
          <w:tcPr>
            <w:tcW w:w="1686" w:type="dxa"/>
          </w:tcPr>
          <w:p w14:paraId="38386306" w14:textId="51CDADA5" w:rsidR="003F67DB" w:rsidRDefault="004A2C9C" w:rsidP="00BF18CD">
            <w:pPr>
              <w:pStyle w:val="Prrafodelista"/>
              <w:ind w:left="0" w:firstLine="0"/>
            </w:pPr>
            <w:r>
              <w:t xml:space="preserve">El sistema debe guardar la cita y mostrarla en vista de calendario en la fecha y hora correctas </w:t>
            </w:r>
          </w:p>
        </w:tc>
        <w:tc>
          <w:tcPr>
            <w:tcW w:w="1637" w:type="dxa"/>
          </w:tcPr>
          <w:p w14:paraId="6FC1B6EE" w14:textId="57F31D43" w:rsidR="003F67DB" w:rsidRDefault="003F67DB" w:rsidP="00BF18CD">
            <w:pPr>
              <w:pStyle w:val="Prrafodelista"/>
              <w:ind w:left="0" w:firstLine="0"/>
            </w:pPr>
            <w:r>
              <w:t>Éxito</w:t>
            </w:r>
          </w:p>
          <w:p w14:paraId="049B99FE" w14:textId="77777777" w:rsidR="003F67DB" w:rsidRDefault="003F67DB" w:rsidP="00BF18CD">
            <w:pPr>
              <w:pStyle w:val="Prrafodelista"/>
              <w:ind w:left="0" w:firstLine="0"/>
            </w:pPr>
          </w:p>
          <w:p w14:paraId="29819CE0" w14:textId="77777777" w:rsidR="003F67DB" w:rsidRDefault="003F67DB" w:rsidP="00BF18CD">
            <w:pPr>
              <w:pStyle w:val="Prrafodelista"/>
              <w:ind w:left="0" w:firstLine="0"/>
            </w:pPr>
          </w:p>
          <w:p w14:paraId="3130B88F" w14:textId="6E998512" w:rsidR="003F67DB" w:rsidRDefault="003F67DB" w:rsidP="00BF18CD">
            <w:pPr>
              <w:pStyle w:val="Prrafodelista"/>
              <w:ind w:left="0" w:firstLine="0"/>
            </w:pPr>
          </w:p>
        </w:tc>
      </w:tr>
      <w:tr w:rsidR="006B0750" w14:paraId="25413491" w14:textId="619289C3" w:rsidTr="00B63D09">
        <w:trPr>
          <w:trHeight w:val="947"/>
        </w:trPr>
        <w:tc>
          <w:tcPr>
            <w:tcW w:w="937" w:type="dxa"/>
          </w:tcPr>
          <w:p w14:paraId="1BACAF35" w14:textId="5DA4EB2F" w:rsidR="003F67DB" w:rsidRDefault="003F67DB" w:rsidP="00BF18CD">
            <w:pPr>
              <w:pStyle w:val="Prrafodelista"/>
              <w:ind w:left="0" w:firstLine="0"/>
            </w:pPr>
            <w:r>
              <w:t>CP02</w:t>
            </w:r>
          </w:p>
        </w:tc>
        <w:tc>
          <w:tcPr>
            <w:tcW w:w="1554" w:type="dxa"/>
          </w:tcPr>
          <w:p w14:paraId="4ACA4118" w14:textId="7E9A8A36" w:rsidR="003F67DB" w:rsidRDefault="00303A14" w:rsidP="00BF18CD">
            <w:pPr>
              <w:pStyle w:val="Prrafodelista"/>
              <w:ind w:left="0" w:firstLine="0"/>
            </w:pPr>
            <w:r>
              <w:t>Unitario</w:t>
            </w:r>
          </w:p>
        </w:tc>
        <w:tc>
          <w:tcPr>
            <w:tcW w:w="2188" w:type="dxa"/>
          </w:tcPr>
          <w:p w14:paraId="4C302270" w14:textId="7CADDF16" w:rsidR="003F67DB" w:rsidRDefault="00303A14" w:rsidP="00BF18CD">
            <w:pPr>
              <w:pStyle w:val="Prrafodelista"/>
              <w:ind w:left="0" w:firstLine="0"/>
            </w:pPr>
            <w:r>
              <w:t>RF4</w:t>
            </w:r>
          </w:p>
        </w:tc>
        <w:tc>
          <w:tcPr>
            <w:tcW w:w="3191" w:type="dxa"/>
          </w:tcPr>
          <w:p w14:paraId="6DA61207" w14:textId="05AEEBBA" w:rsidR="003F67DB" w:rsidRDefault="006741BA" w:rsidP="00BF18CD">
            <w:pPr>
              <w:pStyle w:val="Prrafodelista"/>
              <w:ind w:left="0" w:firstLine="0"/>
            </w:pPr>
            <w:r>
              <w:t xml:space="preserve">El usuario configura un recordatorio de 30 minutos o 1 hora para su cita </w:t>
            </w:r>
          </w:p>
        </w:tc>
        <w:tc>
          <w:tcPr>
            <w:tcW w:w="1686" w:type="dxa"/>
          </w:tcPr>
          <w:p w14:paraId="170E939A" w14:textId="2AB2E901" w:rsidR="003F67DB" w:rsidRDefault="007C3B0E" w:rsidP="00BF18CD">
            <w:pPr>
              <w:pStyle w:val="Prrafodelista"/>
              <w:ind w:left="0" w:firstLine="0"/>
            </w:pPr>
            <w:r>
              <w:t xml:space="preserve">A los 30 minutos o 1 hora previos a la cita, el sistema debe generar una notificación audible o visual </w:t>
            </w:r>
          </w:p>
        </w:tc>
        <w:tc>
          <w:tcPr>
            <w:tcW w:w="1637" w:type="dxa"/>
          </w:tcPr>
          <w:p w14:paraId="4DBBEF5B" w14:textId="1CA9DBF5" w:rsidR="003F67DB" w:rsidRDefault="003F67DB" w:rsidP="00BF18CD">
            <w:pPr>
              <w:pStyle w:val="Prrafodelista"/>
              <w:ind w:left="0" w:firstLine="0"/>
            </w:pPr>
            <w:r>
              <w:t>Éxito</w:t>
            </w:r>
          </w:p>
        </w:tc>
      </w:tr>
      <w:tr w:rsidR="006B0750" w14:paraId="5FA9DD75" w14:textId="19F56213" w:rsidTr="00B63D09">
        <w:trPr>
          <w:trHeight w:val="947"/>
        </w:trPr>
        <w:tc>
          <w:tcPr>
            <w:tcW w:w="937" w:type="dxa"/>
          </w:tcPr>
          <w:p w14:paraId="518A6C4D" w14:textId="6FE4F116" w:rsidR="003F67DB" w:rsidRDefault="003F67DB" w:rsidP="00BF18CD">
            <w:pPr>
              <w:pStyle w:val="Prrafodelista"/>
              <w:ind w:left="0" w:firstLine="0"/>
            </w:pPr>
            <w:r>
              <w:t>CP03</w:t>
            </w:r>
          </w:p>
        </w:tc>
        <w:tc>
          <w:tcPr>
            <w:tcW w:w="1554" w:type="dxa"/>
          </w:tcPr>
          <w:p w14:paraId="4669A6B4" w14:textId="2256BBD9" w:rsidR="003F67DB" w:rsidRDefault="00303A14" w:rsidP="00BF18CD">
            <w:pPr>
              <w:pStyle w:val="Prrafodelista"/>
              <w:ind w:left="0" w:firstLine="0"/>
            </w:pPr>
            <w:r>
              <w:t>Unitario</w:t>
            </w:r>
          </w:p>
        </w:tc>
        <w:tc>
          <w:tcPr>
            <w:tcW w:w="2188" w:type="dxa"/>
          </w:tcPr>
          <w:p w14:paraId="5E2D3456" w14:textId="0D4BA17E" w:rsidR="003F67DB" w:rsidRDefault="00303A14" w:rsidP="00BF18CD">
            <w:pPr>
              <w:pStyle w:val="Prrafodelista"/>
              <w:ind w:left="0" w:firstLine="0"/>
            </w:pPr>
            <w:r>
              <w:t>RNF1</w:t>
            </w:r>
          </w:p>
        </w:tc>
        <w:tc>
          <w:tcPr>
            <w:tcW w:w="3191" w:type="dxa"/>
          </w:tcPr>
          <w:p w14:paraId="073DA522" w14:textId="763F48C5" w:rsidR="003F67DB" w:rsidRDefault="007C3B0E" w:rsidP="00BF18CD">
            <w:pPr>
              <w:pStyle w:val="Prrafodelista"/>
              <w:ind w:left="0" w:firstLine="0"/>
            </w:pPr>
            <w:r>
              <w:t xml:space="preserve">Intento de </w:t>
            </w:r>
            <w:r w:rsidR="003D7715">
              <w:t>iniciar</w:t>
            </w:r>
            <w:r>
              <w:t xml:space="preserve"> sesión con el nombre de usuario </w:t>
            </w:r>
            <w:hyperlink r:id="rId14" w:history="1">
              <w:r w:rsidR="00060D42" w:rsidRPr="003D3643">
                <w:rPr>
                  <w:rStyle w:val="Hipervnculo"/>
                </w:rPr>
                <w:t>user@gamil.com</w:t>
              </w:r>
            </w:hyperlink>
            <w:r w:rsidR="00060D42">
              <w:t xml:space="preserve"> y la contraseña: “</w:t>
            </w:r>
            <w:proofErr w:type="spellStart"/>
            <w:r w:rsidR="00060D42">
              <w:t>AnthonyPassword</w:t>
            </w:r>
            <w:proofErr w:type="spellEnd"/>
            <w:r w:rsidR="00060D42">
              <w:t>”</w:t>
            </w:r>
          </w:p>
        </w:tc>
        <w:tc>
          <w:tcPr>
            <w:tcW w:w="1686" w:type="dxa"/>
          </w:tcPr>
          <w:p w14:paraId="62F4AD51" w14:textId="4154B223" w:rsidR="003F67DB" w:rsidRDefault="006B0750" w:rsidP="00BF18CD">
            <w:pPr>
              <w:pStyle w:val="Prrafodelista"/>
              <w:ind w:left="0" w:firstLine="0"/>
            </w:pPr>
            <w:r>
              <w:t>El sistema debe mostrar un mensaje de error (“credenciales incorrectas”) y denegar el acceso</w:t>
            </w:r>
          </w:p>
        </w:tc>
        <w:tc>
          <w:tcPr>
            <w:tcW w:w="1637" w:type="dxa"/>
          </w:tcPr>
          <w:p w14:paraId="75C03E5A" w14:textId="166E87A9" w:rsidR="003F67DB" w:rsidRDefault="003F67DB" w:rsidP="00BF18CD">
            <w:pPr>
              <w:pStyle w:val="Prrafodelista"/>
              <w:ind w:left="0" w:firstLine="0"/>
            </w:pPr>
            <w:r>
              <w:t>Éxito</w:t>
            </w:r>
          </w:p>
        </w:tc>
      </w:tr>
      <w:tr w:rsidR="006B0750" w14:paraId="2A9C43B7" w14:textId="0E46C433" w:rsidTr="00B63D09">
        <w:trPr>
          <w:trHeight w:val="947"/>
        </w:trPr>
        <w:tc>
          <w:tcPr>
            <w:tcW w:w="937" w:type="dxa"/>
          </w:tcPr>
          <w:p w14:paraId="12A1B3F6" w14:textId="4639446D" w:rsidR="003F67DB" w:rsidRDefault="003F67DB" w:rsidP="00BF18CD">
            <w:pPr>
              <w:pStyle w:val="Prrafodelista"/>
              <w:ind w:left="0" w:firstLine="0"/>
            </w:pPr>
            <w:r>
              <w:t>CP04</w:t>
            </w:r>
          </w:p>
        </w:tc>
        <w:tc>
          <w:tcPr>
            <w:tcW w:w="1554" w:type="dxa"/>
          </w:tcPr>
          <w:p w14:paraId="6081B1C4" w14:textId="71CEC5DD" w:rsidR="003F67DB" w:rsidRDefault="00303A14" w:rsidP="00BF18CD">
            <w:pPr>
              <w:pStyle w:val="Prrafodelista"/>
              <w:ind w:left="0" w:firstLine="0"/>
            </w:pPr>
            <w:r>
              <w:t>Validación</w:t>
            </w:r>
          </w:p>
        </w:tc>
        <w:tc>
          <w:tcPr>
            <w:tcW w:w="2188" w:type="dxa"/>
          </w:tcPr>
          <w:p w14:paraId="6A8D9E64" w14:textId="7BD56FD1" w:rsidR="003F67DB" w:rsidRDefault="00303A14" w:rsidP="00BF18CD">
            <w:pPr>
              <w:pStyle w:val="Prrafodelista"/>
              <w:ind w:left="0" w:firstLine="0"/>
            </w:pPr>
            <w:r>
              <w:t>RNF2</w:t>
            </w:r>
          </w:p>
        </w:tc>
        <w:tc>
          <w:tcPr>
            <w:tcW w:w="3191" w:type="dxa"/>
          </w:tcPr>
          <w:p w14:paraId="56025BA3" w14:textId="775A6A6F" w:rsidR="003F67DB" w:rsidRDefault="006B0750" w:rsidP="00BF18CD">
            <w:pPr>
              <w:pStyle w:val="Prrafodelista"/>
              <w:ind w:left="0" w:firstLine="0"/>
            </w:pPr>
            <w:r>
              <w:t xml:space="preserve">El </w:t>
            </w:r>
            <w:r w:rsidR="003D7715">
              <w:t>usuario</w:t>
            </w:r>
            <w:r>
              <w:t xml:space="preserve"> crea una cita en la aplicación </w:t>
            </w:r>
            <w:r w:rsidR="003D7715">
              <w:t>móvil</w:t>
            </w:r>
            <w:r>
              <w:t xml:space="preserve"> y pulsa “Guardar”. Se mide el </w:t>
            </w:r>
            <w:r w:rsidR="003D7715">
              <w:t>tiempo</w:t>
            </w:r>
            <w:r>
              <w:t xml:space="preserve"> hasta que la cita aparece en la versión web sincronizada </w:t>
            </w:r>
          </w:p>
        </w:tc>
        <w:tc>
          <w:tcPr>
            <w:tcW w:w="1686" w:type="dxa"/>
          </w:tcPr>
          <w:p w14:paraId="338258FA" w14:textId="62A5039E" w:rsidR="003D7715" w:rsidRDefault="006B0750" w:rsidP="00BF18CD">
            <w:pPr>
              <w:pStyle w:val="Prrafodelista"/>
              <w:ind w:left="0" w:firstLine="0"/>
            </w:pPr>
            <w:r>
              <w:t xml:space="preserve">El proceso de </w:t>
            </w:r>
            <w:r w:rsidR="003D7715">
              <w:t xml:space="preserve">sincronización entre dispositivos debe completarse en un tiempo máximo de 3 segundos </w:t>
            </w:r>
          </w:p>
        </w:tc>
        <w:tc>
          <w:tcPr>
            <w:tcW w:w="1637" w:type="dxa"/>
          </w:tcPr>
          <w:p w14:paraId="4BE1949F" w14:textId="41D3625B" w:rsidR="003F67DB" w:rsidRDefault="003F67DB" w:rsidP="00BF18CD">
            <w:pPr>
              <w:pStyle w:val="Prrafodelista"/>
              <w:ind w:left="0" w:firstLine="0"/>
            </w:pPr>
            <w:r>
              <w:t>Éxito</w:t>
            </w:r>
          </w:p>
        </w:tc>
      </w:tr>
      <w:tr w:rsidR="006B0750" w14:paraId="0092E68F" w14:textId="7310C6EF" w:rsidTr="00B63D09">
        <w:trPr>
          <w:trHeight w:val="947"/>
        </w:trPr>
        <w:tc>
          <w:tcPr>
            <w:tcW w:w="937" w:type="dxa"/>
          </w:tcPr>
          <w:p w14:paraId="47DE959A" w14:textId="7CFD76A6" w:rsidR="003F67DB" w:rsidRDefault="003F67DB" w:rsidP="00BF18CD">
            <w:pPr>
              <w:pStyle w:val="Prrafodelista"/>
              <w:ind w:left="0" w:firstLine="0"/>
            </w:pPr>
            <w:r>
              <w:t>CP05</w:t>
            </w:r>
          </w:p>
        </w:tc>
        <w:tc>
          <w:tcPr>
            <w:tcW w:w="1554" w:type="dxa"/>
          </w:tcPr>
          <w:p w14:paraId="411E11C8" w14:textId="36B45F20" w:rsidR="003F67DB" w:rsidRPr="00303A14" w:rsidRDefault="00303A14" w:rsidP="00BF18CD">
            <w:pPr>
              <w:pStyle w:val="Prrafodelista"/>
              <w:ind w:left="0" w:firstLine="0"/>
            </w:pPr>
            <w:r w:rsidRPr="00303A14">
              <w:t>Validación</w:t>
            </w:r>
          </w:p>
        </w:tc>
        <w:tc>
          <w:tcPr>
            <w:tcW w:w="2188" w:type="dxa"/>
          </w:tcPr>
          <w:p w14:paraId="399D0185" w14:textId="6ABCD096" w:rsidR="003F67DB" w:rsidRDefault="00303A14" w:rsidP="00BF18CD">
            <w:pPr>
              <w:pStyle w:val="Prrafodelista"/>
              <w:ind w:left="0" w:firstLine="0"/>
            </w:pPr>
            <w:r>
              <w:t>RF5</w:t>
            </w:r>
          </w:p>
        </w:tc>
        <w:tc>
          <w:tcPr>
            <w:tcW w:w="3191" w:type="dxa"/>
          </w:tcPr>
          <w:p w14:paraId="57501951" w14:textId="09995FE7" w:rsidR="003F67DB" w:rsidRDefault="00B63D09" w:rsidP="00BF18CD">
            <w:pPr>
              <w:pStyle w:val="Prrafodelista"/>
              <w:ind w:left="0" w:firstLine="0"/>
            </w:pPr>
            <w:r>
              <w:t xml:space="preserve">Se realiza una búsqueda por la palabra clave “dentista”. El sistema tiene 100 citas, solo una incluye la palabra </w:t>
            </w:r>
          </w:p>
        </w:tc>
        <w:tc>
          <w:tcPr>
            <w:tcW w:w="1686" w:type="dxa"/>
          </w:tcPr>
          <w:p w14:paraId="36E815A3" w14:textId="277B803B" w:rsidR="003F67DB" w:rsidRDefault="00B63D09" w:rsidP="00BF18CD">
            <w:pPr>
              <w:pStyle w:val="Prrafodelista"/>
              <w:ind w:left="0" w:firstLine="0"/>
            </w:pPr>
            <w:r>
              <w:t>La búsqueda debe retornar únicamente la cita que contenga la palabra clave “dentista”</w:t>
            </w:r>
          </w:p>
        </w:tc>
        <w:tc>
          <w:tcPr>
            <w:tcW w:w="1637" w:type="dxa"/>
          </w:tcPr>
          <w:p w14:paraId="65ACC206" w14:textId="6B3B53E0" w:rsidR="003F67DB" w:rsidRDefault="003F67DB" w:rsidP="00BF18CD">
            <w:pPr>
              <w:pStyle w:val="Prrafodelista"/>
              <w:ind w:left="0" w:firstLine="0"/>
            </w:pPr>
            <w:r>
              <w:t>Éxito</w:t>
            </w:r>
          </w:p>
        </w:tc>
      </w:tr>
    </w:tbl>
    <w:p w14:paraId="51238C66" w14:textId="77777777" w:rsidR="00085D41" w:rsidRDefault="00085D41" w:rsidP="00BF18CD">
      <w:pPr>
        <w:pStyle w:val="Prrafodelista"/>
        <w:ind w:left="1440" w:firstLine="0"/>
      </w:pPr>
    </w:p>
    <w:p w14:paraId="0C2AE12A" w14:textId="77777777" w:rsidR="00085D41" w:rsidRDefault="00085D41" w:rsidP="00BF18CD">
      <w:pPr>
        <w:pStyle w:val="Prrafodelista"/>
        <w:ind w:left="1440" w:firstLine="0"/>
      </w:pPr>
    </w:p>
    <w:p w14:paraId="57994C52" w14:textId="77777777" w:rsidR="00085D41" w:rsidRDefault="00085D41" w:rsidP="00BF18CD">
      <w:pPr>
        <w:pStyle w:val="Prrafodelista"/>
        <w:ind w:left="1440" w:firstLine="0"/>
      </w:pPr>
    </w:p>
    <w:p w14:paraId="59895749" w14:textId="77777777" w:rsidR="00085D41" w:rsidRDefault="00085D41" w:rsidP="00BF18CD">
      <w:pPr>
        <w:pStyle w:val="Prrafodelista"/>
        <w:ind w:left="1440" w:firstLine="0"/>
      </w:pPr>
    </w:p>
    <w:p w14:paraId="16CB2096" w14:textId="6DA8E338" w:rsidR="00085D41" w:rsidRDefault="00D955BD" w:rsidP="00D955BD">
      <w:pPr>
        <w:pStyle w:val="Prrafodelista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Reflexión Final sobre la Validación </w:t>
      </w:r>
    </w:p>
    <w:p w14:paraId="1B583C63" w14:textId="77777777" w:rsidR="00960662" w:rsidRDefault="00960662" w:rsidP="00960662">
      <w:pPr>
        <w:pStyle w:val="Prrafodelista"/>
        <w:ind w:left="1080" w:firstLine="0"/>
        <w:rPr>
          <w:b/>
          <w:bCs/>
        </w:rPr>
      </w:pPr>
    </w:p>
    <w:p w14:paraId="6ABE51E3" w14:textId="0592E0C0" w:rsidR="00A549DB" w:rsidRDefault="00960662" w:rsidP="00960662">
      <w:pPr>
        <w:pStyle w:val="Prrafodelista"/>
        <w:ind w:left="1080" w:firstLine="0"/>
      </w:pPr>
      <w:r>
        <w:t xml:space="preserve">La parte </w:t>
      </w:r>
      <w:r w:rsidR="00527A2E">
        <w:t>más</w:t>
      </w:r>
      <w:r>
        <w:t xml:space="preserve"> importante es validar que el sistema propuesto realment</w:t>
      </w:r>
      <w:r w:rsidR="00C42489">
        <w:t>e hará lo que se prometió. La razón principal para incluir los cases de prueba es demostrar como las pruebas ayuden a validar los requerimientos definidos.</w:t>
      </w:r>
    </w:p>
    <w:p w14:paraId="31C09053" w14:textId="77777777" w:rsidR="00A549DB" w:rsidRDefault="00A549DB" w:rsidP="00960662">
      <w:pPr>
        <w:pStyle w:val="Prrafodelista"/>
        <w:ind w:left="1080" w:firstLine="0"/>
      </w:pPr>
    </w:p>
    <w:p w14:paraId="6A91C706" w14:textId="2DEF7D69" w:rsidR="00960662" w:rsidRDefault="00A549DB" w:rsidP="00960662">
      <w:pPr>
        <w:pStyle w:val="Prrafodelista"/>
        <w:ind w:left="1080" w:firstLine="0"/>
      </w:pPr>
      <w:r>
        <w:t>Validar significa confirmar que la Agenda Personal de Citas es la herramienta correcta y cumple con las necesidades del usuario. Por ej</w:t>
      </w:r>
      <w:r w:rsidR="00865F2F">
        <w:t xml:space="preserve">emplo, al realizar la prueba de rendimiento (CP04), no solo se verifica que la función de cargar la vista semanal exista, sino que se </w:t>
      </w:r>
      <w:r w:rsidR="00F101BB">
        <w:t>comprueba</w:t>
      </w:r>
      <w:r w:rsidR="00865F2F">
        <w:t xml:space="preserve"> que se cumple (RNF</w:t>
      </w:r>
      <w:r w:rsidR="00F101BB">
        <w:t>2</w:t>
      </w:r>
      <w:r w:rsidR="00865F2F">
        <w:t>)</w:t>
      </w:r>
      <w:r w:rsidR="00F101BB">
        <w:t xml:space="preserve">, asegurando que </w:t>
      </w:r>
      <w:r w:rsidR="00EE30EC">
        <w:t>el proceso</w:t>
      </w:r>
      <w:r w:rsidR="00F101BB">
        <w:t xml:space="preserve"> no tarde </w:t>
      </w:r>
      <w:r w:rsidR="00EE30EC">
        <w:t>más</w:t>
      </w:r>
      <w:r w:rsidR="00F101BB">
        <w:t xml:space="preserve"> de 2 segundos </w:t>
      </w:r>
    </w:p>
    <w:p w14:paraId="48D509EB" w14:textId="77777777" w:rsidR="00F101BB" w:rsidRDefault="00F101BB" w:rsidP="00960662">
      <w:pPr>
        <w:pStyle w:val="Prrafodelista"/>
        <w:ind w:left="1080" w:firstLine="0"/>
      </w:pPr>
    </w:p>
    <w:p w14:paraId="4EB787BC" w14:textId="0E531454" w:rsidR="00F101BB" w:rsidRPr="00960662" w:rsidRDefault="00EE30EC" w:rsidP="00960662">
      <w:pPr>
        <w:pStyle w:val="Prrafodelista"/>
        <w:ind w:left="1080" w:firstLine="0"/>
      </w:pPr>
      <w:r>
        <w:t>Si una prueba, como la (CP03</w:t>
      </w:r>
      <w:r w:rsidR="00BF145C">
        <w:t xml:space="preserve"> Bloqueo de Seguridad</w:t>
      </w:r>
      <w:r>
        <w:t>)</w:t>
      </w:r>
      <w:r w:rsidR="00BF145C">
        <w:t xml:space="preserve">, falla, se debe hacer exactamente que ese requerimiento no funcional no se </w:t>
      </w:r>
      <w:r w:rsidR="00527A2E">
        <w:t>está</w:t>
      </w:r>
      <w:r w:rsidR="00BF145C">
        <w:t xml:space="preserve"> cumpliendo y que el sistema necesita corrección. Las pruebas son un mecanismo para demostrar la consistencia entre los requerimientos escritos y el funcionamiento real esperado del sistema. Esto proporciona la certeza de que la aplicación será útil y confiable para el usuario. </w:t>
      </w:r>
    </w:p>
    <w:p w14:paraId="6E38F871" w14:textId="77777777" w:rsidR="00085D41" w:rsidRDefault="00085D41" w:rsidP="00BF18CD">
      <w:pPr>
        <w:pStyle w:val="Prrafodelista"/>
        <w:ind w:left="1440" w:firstLine="0"/>
      </w:pPr>
    </w:p>
    <w:p w14:paraId="5C91001C" w14:textId="7E92CB18" w:rsidR="00085D41" w:rsidRDefault="00960662" w:rsidP="00960662">
      <w:pPr>
        <w:ind w:firstLine="0"/>
      </w:pPr>
      <w:r>
        <w:t xml:space="preserve">                </w:t>
      </w:r>
    </w:p>
    <w:p w14:paraId="322A88E9" w14:textId="77777777" w:rsidR="00085D41" w:rsidRDefault="00085D41" w:rsidP="00BF18CD">
      <w:pPr>
        <w:pStyle w:val="Prrafodelista"/>
        <w:ind w:left="1440" w:firstLine="0"/>
      </w:pPr>
    </w:p>
    <w:p w14:paraId="52F712E2" w14:textId="77777777" w:rsidR="00085D41" w:rsidRPr="00BF18CD" w:rsidRDefault="00085D41" w:rsidP="00BF18CD">
      <w:pPr>
        <w:pStyle w:val="Prrafodelista"/>
        <w:ind w:left="1440" w:firstLine="0"/>
      </w:pPr>
    </w:p>
    <w:sectPr w:rsidR="00085D41" w:rsidRPr="00BF18CD" w:rsidSect="0089535C">
      <w:footerReference w:type="default" r:id="rId15"/>
      <w:pgSz w:w="12242" w:h="15842" w:code="9"/>
      <w:pgMar w:top="1440" w:right="1440" w:bottom="1440" w:left="1440" w:header="709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86563" w14:textId="77777777" w:rsidR="0081331D" w:rsidRDefault="0081331D">
      <w:pPr>
        <w:spacing w:after="0" w:line="240" w:lineRule="auto"/>
      </w:pPr>
      <w:r>
        <w:separator/>
      </w:r>
    </w:p>
  </w:endnote>
  <w:endnote w:type="continuationSeparator" w:id="0">
    <w:p w14:paraId="5C224BFF" w14:textId="77777777" w:rsidR="0081331D" w:rsidRDefault="00813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A0C16" w14:textId="77777777" w:rsidR="00796431" w:rsidRDefault="00215F2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035371DA" wp14:editId="33437078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3D3E6EE2" wp14:editId="1F30A2EE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CFB57" w14:textId="77777777" w:rsidR="00796431" w:rsidRDefault="0079643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F9EB8" w14:textId="77777777" w:rsidR="00796431" w:rsidRDefault="00796431">
    <w:pPr>
      <w:jc w:val="center"/>
    </w:pPr>
  </w:p>
  <w:p w14:paraId="11A8EEDC" w14:textId="77777777" w:rsidR="00796431" w:rsidRDefault="0079643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14557" w14:textId="77777777" w:rsidR="0081331D" w:rsidRDefault="0081331D">
      <w:pPr>
        <w:spacing w:after="0" w:line="240" w:lineRule="auto"/>
      </w:pPr>
      <w:r>
        <w:separator/>
      </w:r>
    </w:p>
  </w:footnote>
  <w:footnote w:type="continuationSeparator" w:id="0">
    <w:p w14:paraId="21814491" w14:textId="77777777" w:rsidR="0081331D" w:rsidRDefault="00813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8B0E1" w14:textId="77777777" w:rsidR="00796431" w:rsidRDefault="00215F2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564DD42" wp14:editId="49890B50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2983C9D7" wp14:editId="3FE30569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l="0" t="0" r="0" b="0"/>
              <wp:wrapNone/>
              <wp:docPr id="2112366756" name="Grupo 2112366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80013" cy="190500"/>
                        <a:chOff x="0" y="3684750"/>
                        <a:chExt cx="10692000" cy="19142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D5DB80" w14:textId="77777777" w:rsidR="00796431" w:rsidRDefault="00796431">
                              <w:pPr>
                                <w:spacing w:after="0" w:line="240" w:lineRule="auto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426DBE" w14:textId="77777777" w:rsidR="00796431" w:rsidRDefault="00796431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Conector recto de flecha 5"/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6" name="Rectángulo 6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67D5AE" w14:textId="77777777" w:rsidR="00796431" w:rsidRDefault="00796431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2983C9D7" id="Grupo 2112366756" o:spid="_x0000_s1026" style="position:absolute;left:0;text-align:left;margin-left:-96.8pt;margin-top:55.65pt;width:848.8pt;height:15pt;z-index:251659264;mso-position-horizontal-relative:page;mso-position-vertical-relative:page" coordorigin=",36847" coordsize="106920,1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">
              <v:group id="Grupo 1" o:spid="_x0000_s1027" style="position:absolute;top:36847;width:106920;height:1905" coordorigin="424,33609" coordsize="106070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left:424;top:33609;width:106071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3ED5DB80" w14:textId="77777777" w:rsidR="00796431" w:rsidRDefault="00796431">
                        <w:pPr>
                          <w:spacing w:after="0" w:line="240" w:lineRule="auto"/>
                          <w:ind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upo 3" o:spid="_x0000_s1029" style="position:absolute;left:424;top:33609;width:106071;height:8382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30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5426DBE" w14:textId="77777777" w:rsidR="00796431" w:rsidRDefault="00796431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5" o:spid="_x0000_s1031" type="#_x0000_t32" style="position:absolute;left:9;top:1419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" strokecolor="#b7b7b7">
                    <v:stroke startarrowwidth="narrow" startarrowlength="short" endarrowwidth="narrow" endarrowlength="short"/>
                  </v:shape>
                  <v:rect id="Rectángulo 6" o:spid="_x0000_s1032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967D5AE" w14:textId="77777777" w:rsidR="00796431" w:rsidRDefault="00796431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37AF5" w14:textId="77777777" w:rsidR="00796431" w:rsidRDefault="00215F26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27E73B3C" wp14:editId="6CD83E2B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C4AAA"/>
    <w:multiLevelType w:val="hybridMultilevel"/>
    <w:tmpl w:val="7C229446"/>
    <w:lvl w:ilvl="0" w:tplc="E81632C6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320665"/>
    <w:multiLevelType w:val="hybridMultilevel"/>
    <w:tmpl w:val="C51A2BDC"/>
    <w:lvl w:ilvl="0" w:tplc="1732356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1B5578"/>
    <w:multiLevelType w:val="hybridMultilevel"/>
    <w:tmpl w:val="243202CA"/>
    <w:lvl w:ilvl="0" w:tplc="8C6A5B32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F2C0978"/>
    <w:multiLevelType w:val="hybridMultilevel"/>
    <w:tmpl w:val="B91CFEE8"/>
    <w:lvl w:ilvl="0" w:tplc="A1A6F14C">
      <w:start w:val="1"/>
      <w:numFmt w:val="upperRoman"/>
      <w:pStyle w:val="Ttulo2"/>
      <w:lvlText w:val="%1."/>
      <w:lvlJc w:val="left"/>
      <w:pPr>
        <w:ind w:left="720" w:hanging="720"/>
      </w:pPr>
      <w:rPr>
        <w:rFonts w:hint="default"/>
        <w:b/>
        <w:bCs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EF94B43"/>
    <w:multiLevelType w:val="hybridMultilevel"/>
    <w:tmpl w:val="C22CB8CE"/>
    <w:lvl w:ilvl="0" w:tplc="39C6F23A">
      <w:start w:val="1"/>
      <w:numFmt w:val="upperRoman"/>
      <w:pStyle w:val="APA7MA"/>
      <w:lvlText w:val="%1."/>
      <w:lvlJc w:val="right"/>
      <w:pPr>
        <w:ind w:left="720" w:hanging="360"/>
      </w:pPr>
      <w:rPr>
        <w:b/>
        <w:b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7847F1"/>
    <w:multiLevelType w:val="hybridMultilevel"/>
    <w:tmpl w:val="B2088AC8"/>
    <w:lvl w:ilvl="0" w:tplc="353E1D92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E373338"/>
    <w:multiLevelType w:val="hybridMultilevel"/>
    <w:tmpl w:val="1D9C6292"/>
    <w:lvl w:ilvl="0" w:tplc="3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8F771A"/>
    <w:multiLevelType w:val="hybridMultilevel"/>
    <w:tmpl w:val="FBF697CC"/>
    <w:lvl w:ilvl="0" w:tplc="3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9073D2"/>
    <w:multiLevelType w:val="hybridMultilevel"/>
    <w:tmpl w:val="E0444B48"/>
    <w:lvl w:ilvl="0" w:tplc="22CA0A2E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B705906"/>
    <w:multiLevelType w:val="hybridMultilevel"/>
    <w:tmpl w:val="DF5417B2"/>
    <w:lvl w:ilvl="0" w:tplc="8F72AF7C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FD44A39"/>
    <w:multiLevelType w:val="hybridMultilevel"/>
    <w:tmpl w:val="F202F6D2"/>
    <w:lvl w:ilvl="0" w:tplc="CD34F29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9"/>
  </w:num>
  <w:num w:numId="5">
    <w:abstractNumId w:val="3"/>
  </w:num>
  <w:num w:numId="6">
    <w:abstractNumId w:val="0"/>
  </w:num>
  <w:num w:numId="7">
    <w:abstractNumId w:val="7"/>
  </w:num>
  <w:num w:numId="8">
    <w:abstractNumId w:val="6"/>
  </w:num>
  <w:num w:numId="9">
    <w:abstractNumId w:val="10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356"/>
    <w:rsid w:val="00025ECE"/>
    <w:rsid w:val="00060D42"/>
    <w:rsid w:val="0006403B"/>
    <w:rsid w:val="000746D5"/>
    <w:rsid w:val="00083340"/>
    <w:rsid w:val="00084272"/>
    <w:rsid w:val="00085D41"/>
    <w:rsid w:val="000912F1"/>
    <w:rsid w:val="00094D35"/>
    <w:rsid w:val="000B7629"/>
    <w:rsid w:val="000E4E5F"/>
    <w:rsid w:val="000F66FA"/>
    <w:rsid w:val="00141684"/>
    <w:rsid w:val="00142591"/>
    <w:rsid w:val="0015215B"/>
    <w:rsid w:val="00170519"/>
    <w:rsid w:val="00180B1B"/>
    <w:rsid w:val="00193172"/>
    <w:rsid w:val="002003EF"/>
    <w:rsid w:val="002024C0"/>
    <w:rsid w:val="00211DE0"/>
    <w:rsid w:val="00215F26"/>
    <w:rsid w:val="002A62A8"/>
    <w:rsid w:val="002D6D97"/>
    <w:rsid w:val="002F71EB"/>
    <w:rsid w:val="00303A14"/>
    <w:rsid w:val="00332219"/>
    <w:rsid w:val="00376A2A"/>
    <w:rsid w:val="003A7B53"/>
    <w:rsid w:val="003D7715"/>
    <w:rsid w:val="003F67DB"/>
    <w:rsid w:val="0041078C"/>
    <w:rsid w:val="0044107D"/>
    <w:rsid w:val="0049127B"/>
    <w:rsid w:val="004A1518"/>
    <w:rsid w:val="004A2C9C"/>
    <w:rsid w:val="004D1E7D"/>
    <w:rsid w:val="00527A2E"/>
    <w:rsid w:val="00532DE6"/>
    <w:rsid w:val="0053346A"/>
    <w:rsid w:val="00584C46"/>
    <w:rsid w:val="005932D6"/>
    <w:rsid w:val="005A5168"/>
    <w:rsid w:val="005A518C"/>
    <w:rsid w:val="005B6C08"/>
    <w:rsid w:val="005C168C"/>
    <w:rsid w:val="005C6B9A"/>
    <w:rsid w:val="005F5033"/>
    <w:rsid w:val="00610E02"/>
    <w:rsid w:val="0063669D"/>
    <w:rsid w:val="00641E21"/>
    <w:rsid w:val="006741BA"/>
    <w:rsid w:val="00692798"/>
    <w:rsid w:val="006A0356"/>
    <w:rsid w:val="006A6C04"/>
    <w:rsid w:val="006B0750"/>
    <w:rsid w:val="006C4C6D"/>
    <w:rsid w:val="006D0DC0"/>
    <w:rsid w:val="00701A27"/>
    <w:rsid w:val="00710EA9"/>
    <w:rsid w:val="00713439"/>
    <w:rsid w:val="0073634E"/>
    <w:rsid w:val="0073738F"/>
    <w:rsid w:val="0074128F"/>
    <w:rsid w:val="00742299"/>
    <w:rsid w:val="00764744"/>
    <w:rsid w:val="00796431"/>
    <w:rsid w:val="007C3B0E"/>
    <w:rsid w:val="007F0535"/>
    <w:rsid w:val="008014B3"/>
    <w:rsid w:val="0081331D"/>
    <w:rsid w:val="00850C52"/>
    <w:rsid w:val="00855C4A"/>
    <w:rsid w:val="0086405D"/>
    <w:rsid w:val="00865F2F"/>
    <w:rsid w:val="0089535C"/>
    <w:rsid w:val="008C3A84"/>
    <w:rsid w:val="00902342"/>
    <w:rsid w:val="0090438F"/>
    <w:rsid w:val="00926161"/>
    <w:rsid w:val="00944DEF"/>
    <w:rsid w:val="00947632"/>
    <w:rsid w:val="00960662"/>
    <w:rsid w:val="009C78E5"/>
    <w:rsid w:val="009E0F09"/>
    <w:rsid w:val="009E0FDB"/>
    <w:rsid w:val="00A549DB"/>
    <w:rsid w:val="00A62F47"/>
    <w:rsid w:val="00A64FFB"/>
    <w:rsid w:val="00AE68B4"/>
    <w:rsid w:val="00AF6AC3"/>
    <w:rsid w:val="00B161A6"/>
    <w:rsid w:val="00B4045A"/>
    <w:rsid w:val="00B63D09"/>
    <w:rsid w:val="00BB6E13"/>
    <w:rsid w:val="00BE25AB"/>
    <w:rsid w:val="00BF145C"/>
    <w:rsid w:val="00BF18CD"/>
    <w:rsid w:val="00C07E60"/>
    <w:rsid w:val="00C13BD3"/>
    <w:rsid w:val="00C304A6"/>
    <w:rsid w:val="00C42489"/>
    <w:rsid w:val="00CA3EF9"/>
    <w:rsid w:val="00CB3251"/>
    <w:rsid w:val="00CB4A3B"/>
    <w:rsid w:val="00CC65F5"/>
    <w:rsid w:val="00CE0491"/>
    <w:rsid w:val="00D30B8E"/>
    <w:rsid w:val="00D5533C"/>
    <w:rsid w:val="00D9020F"/>
    <w:rsid w:val="00D955BD"/>
    <w:rsid w:val="00DD2BE5"/>
    <w:rsid w:val="00E51CF7"/>
    <w:rsid w:val="00E60EBE"/>
    <w:rsid w:val="00E928E8"/>
    <w:rsid w:val="00EE30EC"/>
    <w:rsid w:val="00F075FC"/>
    <w:rsid w:val="00F101BB"/>
    <w:rsid w:val="00F306C2"/>
    <w:rsid w:val="00F32B4F"/>
    <w:rsid w:val="00F35001"/>
    <w:rsid w:val="00F51A2D"/>
    <w:rsid w:val="00F87B08"/>
    <w:rsid w:val="00F95CE3"/>
    <w:rsid w:val="00FE5A41"/>
    <w:rsid w:val="00FE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DA5E0"/>
  <w15:docId w15:val="{15711ACE-4F0A-4F9B-8A79-EC4DBAE66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C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655"/>
  </w:style>
  <w:style w:type="paragraph" w:styleId="Ttulo1">
    <w:name w:val="heading 1"/>
    <w:basedOn w:val="Normal"/>
    <w:next w:val="Normal"/>
    <w:uiPriority w:val="9"/>
    <w:qFormat/>
    <w:rsid w:val="00FE5A41"/>
    <w:pPr>
      <w:shd w:val="clear" w:color="auto" w:fill="FFFFFF"/>
      <w:spacing w:after="220" w:line="480" w:lineRule="auto"/>
      <w:ind w:right="220" w:firstLine="0"/>
      <w:jc w:val="center"/>
      <w:outlineLvl w:val="0"/>
    </w:pPr>
    <w:rPr>
      <w:rFonts w:eastAsia="Arial"/>
      <w:b/>
      <w:bCs/>
    </w:rPr>
  </w:style>
  <w:style w:type="paragraph" w:styleId="Ttulo2">
    <w:name w:val="heading 2"/>
    <w:basedOn w:val="Ttulo1"/>
    <w:next w:val="Normal"/>
    <w:uiPriority w:val="9"/>
    <w:unhideWhenUsed/>
    <w:qFormat/>
    <w:rsid w:val="00211DE0"/>
    <w:pPr>
      <w:numPr>
        <w:numId w:val="5"/>
      </w:numPr>
      <w:ind w:left="1440"/>
      <w:jc w:val="left"/>
      <w:outlineLvl w:val="1"/>
    </w:p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link w:val="PrrafodelistaCar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F95CE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95CE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95CE3"/>
    <w:rPr>
      <w:color w:val="954F72" w:themeColor="followedHyperlink"/>
      <w:u w:val="single"/>
    </w:rPr>
  </w:style>
  <w:style w:type="character" w:styleId="Nmerodelnea">
    <w:name w:val="line number"/>
    <w:basedOn w:val="Fuentedeprrafopredeter"/>
    <w:uiPriority w:val="99"/>
    <w:semiHidden/>
    <w:unhideWhenUsed/>
    <w:rsid w:val="005B6C08"/>
  </w:style>
  <w:style w:type="paragraph" w:customStyle="1" w:styleId="APA7MA">
    <w:name w:val="APA 7MA"/>
    <w:basedOn w:val="Normal"/>
    <w:link w:val="APA7MACar"/>
    <w:qFormat/>
    <w:rsid w:val="0089535C"/>
    <w:pPr>
      <w:numPr>
        <w:numId w:val="1"/>
      </w:numPr>
      <w:spacing w:line="480" w:lineRule="auto"/>
      <w:ind w:left="357" w:firstLine="720"/>
      <w:jc w:val="left"/>
    </w:pPr>
    <w:rPr>
      <w:bCs/>
    </w:rPr>
  </w:style>
  <w:style w:type="character" w:customStyle="1" w:styleId="PrrafodelistaCar">
    <w:name w:val="Párrafo de lista Car"/>
    <w:basedOn w:val="Fuentedeprrafopredeter"/>
    <w:link w:val="Prrafodelista"/>
    <w:uiPriority w:val="1"/>
    <w:rsid w:val="0089535C"/>
    <w:rPr>
      <w:rFonts w:eastAsia="Arial" w:cs="Arial"/>
    </w:rPr>
  </w:style>
  <w:style w:type="character" w:customStyle="1" w:styleId="APA7MACar">
    <w:name w:val="APA 7MA Car"/>
    <w:basedOn w:val="PrrafodelistaCar"/>
    <w:link w:val="APA7MA"/>
    <w:rsid w:val="0089535C"/>
    <w:rPr>
      <w:rFonts w:eastAsia="Arial" w:cs="Arial"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6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user@gamil.com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Windows\Network%20Shortcuts\Plantilla%20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62536CB4-4390-418F-810B-850907E7800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</Template>
  <TotalTime>118</TotalTime>
  <Pages>7</Pages>
  <Words>1116</Words>
  <Characters>6138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5</vt:i4>
      </vt:variant>
    </vt:vector>
  </HeadingPairs>
  <TitlesOfParts>
    <vt:vector size="6" baseType="lpstr">
      <vt:lpstr/>
      <vt:lpstr>Índice del Proyecto </vt:lpstr>
      <vt:lpstr>    Requerimientos de la Agenda Personal de Citas </vt:lpstr>
      <vt:lpstr>    Documento de Requerimientos de Software (DRS)</vt:lpstr>
      <vt:lpstr>    Diseño y Correspondencia de Casos de Prueba</vt:lpstr>
      <vt:lpstr>    Reflexión Final sobre la Validación </vt:lpstr>
    </vt:vector>
  </TitlesOfParts>
  <Company/>
  <LinksUpToDate>false</LinksUpToDate>
  <CharactersWithSpaces>7240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Anthony cano</cp:lastModifiedBy>
  <cp:revision>99</cp:revision>
  <cp:lastPrinted>2025-10-09T04:02:00Z</cp:lastPrinted>
  <dcterms:created xsi:type="dcterms:W3CDTF">2025-10-19T22:29:00Z</dcterms:created>
  <dcterms:modified xsi:type="dcterms:W3CDTF">2025-11-18T03:58:00Z</dcterms:modified>
</cp:coreProperties>
</file>